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ns1:Ignorable="w14 w15 w16se w16cid w16 w16cex w16sdtdh wp14">
  <ns0:body>
    <ns0:tbl>
      <ns0:tblPr>
        <ns0:tblStyle ns0:val="a3"/>
        <ns0:tblW ns0:w="9571" ns0:type="dxa"/>
        <ns0:tblInd ns0:w="709" ns0:type="dxa"/>
        <ns0:tblLook ns0:val="04A0" ns0:firstRow="1" ns0:lastRow="0" ns0:firstColumn="1" ns0:lastColumn="0" ns0:noHBand="0" ns0:noVBand="1"/>
      </ns0:tblPr>
      <ns0:tblGrid>
        <ns0:gridCol ns0:w="2093"/>
        <ns0:gridCol ns0:w="1034"/>
        <ns0:gridCol ns0:w="1801"/>
        <ns0:gridCol ns0:w="425"/>
        <ns0:gridCol ns0:w="142"/>
        <ns0:gridCol ns0:w="1842"/>
        <ns0:gridCol ns0:w="2234"/>
      </ns0:tblGrid>
      <ns0:tr ns0:rsidR="00257278" ns0:rsidRPr="00257278" ns2:paraId="6EDBA29A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006E9055" ns2:textId="77777777" ns0:rsidR="00257278" ns0:rsidRPr="00257278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Cs/>
                <ns0:sz ns0:val="24"/>
              </ns0:rPr>
            </ns0:pPr>
            <ns0:r ns0:rsidRPr="00257278">
              <ns0:rPr>
                <ns0:rFonts ns0:cs="Times New Roman"/>
                <ns0:bCs/>
                <ns0:sz ns0:val="24"/>
              </ns0:rPr>
              <ns0:t>ДЕПАРТАМЕНТ ОБРАЗОВАНИЯ ИВАНОВСКОЙ ОБЛАСТИ</ns0:t>
            </ns0:r>
          </ns0:p>
          <ns0:p ns2:paraId="2CA3C082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jc ns0:val="center"/>
              <ns0:rPr>
                <ns0:rFonts ns0:cs="Times New Roman"/>
                <ns0:bCs/>
                <ns0:sz ns0:val="24"/>
              </ns0:rPr>
            </ns0:pPr>
            <ns0:r ns0:rsidRPr="00257278">
              <ns0:rPr>
                <ns0:rFonts ns0:cs="Times New Roman"/>
                <ns0:bCs/>
                <ns0:sz ns0:val="24"/>
              </ns0:rPr>
              <ns0:t>Областное государственное бюджетное профессиональное образовательное учреждение</ns0:t>
            </ns0:r>
          </ns0:p>
          <ns0:p ns2:paraId="211CF47A" ns2:textId="77777777" ns0:rsidR="00257278" ns0:rsidRPr="00257278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Cs/>
              </ns0:rPr>
            </ns0:pPr>
            <ns0:r ns0:rsidRPr="00257278">
              <ns0:rPr>
                <ns0:rFonts ns0:cs="Times New Roman"/>
                <ns0:bCs/>
                <ns0:sz ns0:val="24"/>
              </ns0:rPr>
              <ns0:t>«Ивановский промышленно-экономический колледж»</ns0:t>
            </ns0:r>
          </ns0:p>
        </ns0:tc>
      </ns0:tr>
      <ns0:tr ns0:rsidR="00257278" ns0:rsidRPr="00257278" ns2:paraId="61C322FB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7AF9F1EE" ns2:textId="77777777" ns0:rsidR="00257278" ns0:rsidRPr="00257278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2E227966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1621EA34" ns2:textId="77777777" ns0:rsidR="00257278" ns0:rsidRPr="00257278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33E40A94" ns2:textId="77777777" ns0:rsidTr="00991F3D">
        <ns0:tc>
          <ns0:tcPr>
            <ns0:tcW ns0:w="5495" ns0:type="dxa"/>
            <ns0:gridSpan ns0:val="5"/>
            <ns0:tcBorders>
              <ns0:top ns0:val="nil"/>
              <ns0:left ns0:val="nil"/>
              <ns0:bottom ns0:val="nil"/>
              <ns0:right ns0:val="nil"/>
            </ns0:tcBorders>
          </ns0:tcPr>
          <ns0:p ns2:paraId="7B9813D8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  <ns0:tc>
          <ns0:tcPr>
            <ns0:tcW ns0:w="4076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</ns0:tcPr>
          <ns0:p ns2:paraId="143E44DA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17CA2310" ns2:textId="77777777" ns0:rsidTr="00991F3D">
        <ns0:tc>
          <ns0:tcPr>
            <ns0:tcW ns0:w="5495" ns0:type="dxa"/>
            <ns0:gridSpan ns0:val="5"/>
            <ns0:tcBorders>
              <ns0:top ns0:val="nil"/>
              <ns0:left ns0:val="nil"/>
              <ns0:bottom ns0:val="nil"/>
              <ns0:right ns0:val="nil"/>
            </ns0:tcBorders>
          </ns0:tcPr>
          <ns0:p ns2:paraId="4E76B01F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  <ns0:tc>
          <ns0:tcPr>
            <ns0:tcW ns0:w="4076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</ns0:tcPr>
          <ns0:p ns2:paraId="3A4F85BB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62DF8A5C" ns2:textId="77777777" ns0:rsidTr="00991F3D">
        <ns0:tc>
          <ns0:tcPr>
            <ns0:tcW ns0:w="5495" ns0:type="dxa"/>
            <ns0:gridSpan ns0:val="5"/>
            <ns0:tcBorders>
              <ns0:top ns0:val="nil"/>
              <ns0:left ns0:val="nil"/>
              <ns0:bottom ns0:val="nil"/>
              <ns0:right ns0:val="nil"/>
            </ns0:tcBorders>
          </ns0:tcPr>
          <ns0:p ns2:paraId="40AFE545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  <ns0:tc>
          <ns0:tcPr>
            <ns0:tcW ns0:w="4076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</ns0:tcPr>
          <ns0:p ns2:paraId="36FB5458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693B4F50" ns2:textId="77777777" ns0:rsidTr="00991F3D">
        <ns0:tc>
          <ns0:tcPr>
            <ns0:tcW ns0:w="5495" ns0:type="dxa"/>
            <ns0:gridSpan ns0:val="5"/>
            <ns0:tcBorders>
              <ns0:top ns0:val="nil"/>
              <ns0:left ns0:val="nil"/>
              <ns0:bottom ns0:val="nil"/>
              <ns0:right ns0:val="nil"/>
            </ns0:tcBorders>
          </ns0:tcPr>
          <ns0:p ns2:paraId="34CBD5D2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  <ns0:tc>
          <ns0:tcPr>
            <ns0:tcW ns0:w="4076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</ns0:tcPr>
          <ns0:p ns2:paraId="0AD6B06F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01C83BF3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235EAAB9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04B89DEE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79B08A5A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4D95150C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398F67FD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44622120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6B5559C7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5373E99F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039DAFF5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5CEBC46C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20D66BA1" ns2:textId="77777777" ns0:rsidR="00257278" ns0:rsidRPr="00D6319F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/>
                <ns0:sz ns0:val="44"/>
                <ns0:szCs ns0:val="44"/>
                <ns0:highlight ns0:val="yellow"/>
              </ns0:rPr>
            </ns0:pPr>
            <ns0:r ns0:rsidRPr="00D6319F">
              <ns0:rPr>
                <ns0:rFonts ns0:cs="Times New Roman"/>
                <ns0:b/>
                <ns0:sz ns0:val="44"/>
                <ns0:szCs ns0:val="44"/>
                <ns0:highlight ns0:val="yellow"/>
              </ns0:rPr>
              <ns0:t>КУРСОВОЙ ПРОЕКТ</ns0:t>
            </ns0:r>
          </ns0:p>
        </ns0:tc>
      </ns0:tr>
      <ns0:tr ns0:rsidR="00257278" ns0:rsidRPr="00257278" ns2:paraId="0563CC56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5BDB4145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/>
              </ns0:rPr>
            </ns0:pPr>
          </ns0:p>
        </ns0:tc>
      </ns0:tr>
      <ns0:tr ns0:rsidR="00257278" ns0:rsidRPr="00257278" ns2:paraId="5C86D053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60A2B1AB" ns2:textId="77777777" ns0:rsidR="00257278" ns0:rsidRPr="00D6319F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/>
                <ns0:sz ns0:val="36"/>
                <ns0:szCs ns0:val="36"/>
                <ns0:highlight ns0:val="yellow"/>
              </ns0:rPr>
            </ns0:pPr>
            <ns0:r ns0:rsidRPr="00D6319F">
              <ns0:rPr>
                <ns0:rFonts ns0:cs="Times New Roman"/>
                <ns0:b/>
                <ns0:sz ns0:val="36"/>
                <ns0:szCs ns0:val="36"/>
                <ns0:highlight ns0:val="yellow"/>
              </ns0:rPr>
              <ns0:t>Разработка мобильного приложения для изучения азбуки Морзе</ns0:t>
            </ns0:r>
          </ns0:p>
        </ns0:tc>
      </ns0:tr>
      <ns0:tr ns0:rsidR="00257278" ns0:rsidRPr="00257278" ns2:paraId="1476165C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3AF2ECE0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0AB2E0A9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114477C1" ns2:textId="77777777" ns0:rsidR="00257278" ns0:rsidRPr="00257278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Cs/>
              </ns0:rPr>
            </ns0:pPr>
            <ns0:r ns0:rsidRPr="00257278">
              <ns0:rPr>
                <ns0:rFonts ns0:cs="Times New Roman"/>
                <ns0:bCs/>
                <ns0:szCs ns0:val="28"/>
              </ns0:rPr>
              <ns0:t xml:space="preserve">ИвПЭК. 09.02.07. </ns0:t>
            </ns0:r>
            <ns0:r ns0:rsidRPr="00D6319F">
              <ns0:rPr>
                <ns0:rFonts ns0:cs="Times New Roman"/>
                <ns0:bCs/>
                <ns0:szCs ns0:val="28"/>
                <ns0:highlight ns0:val="yellow"/>
              </ns0:rPr>
              <ns0:t>23</ns0:t>
            </ns0:r>
          </ns0:p>
        </ns0:tc>
      </ns0:tr>
      <ns0:tr ns0:rsidR="00257278" ns0:rsidRPr="00257278" ns2:paraId="35942994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0B617A0E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318FA9DD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100BD8FA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5EE8DD80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6F746237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0DDF1AC2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26866BB7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2DFC11AD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43123EB2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  <ns0:tr ns0:rsidR="00257278" ns0:rsidRPr="00257278" ns2:paraId="6B35DB80" ns2:textId="77777777" ns0:rsidTr="00991F3D">
        <ns0:tc>
          <ns0:tcPr>
            <ns0:tcW ns0:w="3127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</ns0:tcPr>
          <ns0:p ns2:paraId="3A3ED99D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  <ns0:tc>
          <ns0:tcPr>
            <ns0:tcW ns0:w="2368" ns0:type="dxa"/>
            <ns0:gridSpan ns0:val="3"/>
            <ns0:tcBorders>
              <ns0:top ns0:val="nil"/>
              <ns0:left ns0:val="nil"/>
              <ns0:bottom ns0:val="nil"/>
              <ns0:right ns0:val="nil"/>
            </ns0:tcBorders>
          </ns0:tcPr>
          <ns0:p ns2:paraId="182F259E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Специальность:</ns0:t>
            </ns0:r>
          </ns0:p>
        </ns0:tc>
        <ns0:tc>
          <ns0:tcPr>
            <ns0:tcW ns0:w="4076" ns0:type="dxa"/>
            <ns0:gridSpan ns0:val="2"/>
            <ns0:tcBorders>
              <ns0:top ns0:val="nil"/>
              <ns0:left ns0:val="nil"/>
              <ns0:bottom ns0:val="nil"/>
              <ns0:right ns0:val="nil"/>
            </ns0:tcBorders>
          </ns0:tcPr>
          <ns0:p ns2:paraId="63C2E01C" ns2:textId="77777777" ns0:rsidR="00257278" ns0:rsidRPr="00257278" ns0:rsidRDefault="00257278" ns0:rsidP="00991F3D">
            <ns0:pPr>
              <ns0:pStyle ns0:val="ab"/>
              <ns0:tabs>
                <ns0:tab ns0:val="left" ns0:pos="2625"/>
              </ns0:tabs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 xml:space="preserve">09.02.07 Информационные системы и программирование, </ns0:t>
            </ns0:r>
          </ns0:p>
          <ns0:p ns2:paraId="461C777A" ns2:textId="77777777" ns0:rsidR="00257278" ns0:rsidRPr="00257278" ns0:rsidRDefault="00257278" ns0:rsidP="00991F3D">
            <ns0:pPr>
              <ns0:pStyle ns0:val="ab"/>
              <ns0:tabs>
                <ns0:tab ns0:val="left" ns0:pos="2625"/>
              </ns0:tabs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базовая подготовка</ns0:t>
            </ns0:r>
          </ns0:p>
          <ns0:p ns2:paraId="4D204CF9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0CFE69AF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0C329EAF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1B984610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17290457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013E68C0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3BC4A017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485F632A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524551C9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61E3DAC1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0E6C0AB8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7165B1ED" ns2:textId="77777777" ns0:rsidTr="00991F3D">
        <ns0:tc>
          <ns0:tcPr>
            <ns0:tcW ns0:w="5353" ns0:type="dxa"/>
            <ns0:gridSpan ns0:val="4"/>
            <ns0:tcBorders>
              <ns0:top ns0:val="nil"/>
              <ns0:left ns0:val="nil"/>
              <ns0:bottom ns0:val="nil"/>
              <ns0:right ns0:val="nil"/>
            </ns0:tcBorders>
          </ns0:tcPr>
          <ns0:p ns2:paraId="7D4C1ADE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Руководитель курсового проекта</ns0:t>
            </ns0:r>
          </ns0:p>
        </ns0:tc>
        <ns0:tc>
          <ns0:tcPr>
            <ns0:tcW ns0:w="1984" ns0:type="dxa"/>
            <ns0:gridSpan ns0:val="2"/>
            <ns0:tcBorders>
              <ns0:top ns0:val="nil"/>
              <ns0:left ns0:val="nil"/>
              <ns0:right ns0:val="nil"/>
            </ns0:tcBorders>
          </ns0:tcPr>
          <ns0:p ns2:paraId="6BAFA10B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234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4BC22080" ns2:textId="77777777" ns0:rsidR="00257278" ns0:rsidRPr="00D6319F" ns0:rsidRDefault="00D6319F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highlight ns0:val="yellow"/>
              </ns0:rPr>
            </ns0:pPr>
            <ns0:r ns0:rsidRPr="00D6319F">
              <ns0:rPr>
                <ns0:rFonts ns0:cs="Times New Roman"/>
                <ns0:bCs/>
                <ns0:sz ns0:val="24"/>
                <ns0:highlight ns0:val="yellow"/>
              </ns0:rPr>
              <ns0:t>И</ns0:t>
            </ns0:r>
            <ns0:r ns0:rsidRPr="00D6319F">
              <ns0:rPr>
                <ns0:rFonts ns0:cs="Times New Roman"/>
                <ns0:bCs/>
                <ns0:sz ns0:val="24"/>
                <ns0:highlight ns0:val="yellow"/>
                <ns0:lang ns0:val="en-US"/>
              </ns0:rPr>
              <ns0:t>.</ns0:t>
            </ns0:r>
            <ns0:r ns0:rsidRPr="00D6319F">
              <ns0:rPr>
                <ns0:rFonts ns0:cs="Times New Roman"/>
                <ns0:bCs/>
                <ns0:sz ns0:val="24"/>
                <ns0:highlight ns0:val="yellow"/>
              </ns0:rPr>
              <ns0:t>О</ns0:t>
            </ns0:r>
            <ns0:r ns0:rsidRPr="00D6319F">
              <ns0:rPr>
                <ns0:rFonts ns0:cs="Times New Roman"/>
                <ns0:bCs/>
                <ns0:sz ns0:val="24"/>
                <ns0:highlight ns0:val="yellow"/>
                <ns0:lang ns0:val="en-US"/>
              </ns0:rPr>
              <ns0:t>.</ns0:t>
            </ns0:r>
            <ns0:r ns0:rsidRPr="00D6319F">
              <ns0:rPr>
                <ns0:rFonts ns0:cs="Times New Roman"/>
                <ns0:bCs/>
                <ns0:sz ns0:val="24"/>
                <ns0:highlight ns0:val="yellow"/>
              </ns0:rPr>
              <ns0:t xml:space="preserve"> Фамилия</ns0:t>
            </ns0:r>
          </ns0:p>
        </ns0:tc>
      </ns0:tr>
      <ns0:tr ns0:rsidR="00257278" ns0:rsidRPr="00257278" ns2:paraId="266641BD" ns2:textId="77777777" ns0:rsidTr="00991F3D">
        <ns0:tc>
          <ns0:tcPr>
            <ns0:tcW ns0:w="5353" ns0:type="dxa"/>
            <ns0:gridSpan ns0:val="4"/>
            <ns0:tcBorders>
              <ns0:top ns0:val="nil"/>
              <ns0:left ns0:val="nil"/>
              <ns0:bottom ns0:val="nil"/>
              <ns0:right ns0:val="nil"/>
            </ns0:tcBorders>
          </ns0:tcPr>
          <ns0:p ns2:paraId="6567D2B9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  <ns0:lang ns0:val="en-US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Выполнил обучающийся группы 407а</ns0:t>
            </ns0:r>
          </ns0:p>
        </ns0:tc>
        <ns0:tc>
          <ns0:tcPr>
            <ns0:tcW ns0:w="1984" ns0:type="dxa"/>
            <ns0:gridSpan ns0:val="2"/>
            <ns0:tcBorders>
              <ns0:left ns0:val="nil"/>
              <ns0:bottom ns0:val="nil"/>
              <ns0:right ns0:val="nil"/>
            </ns0:tcBorders>
          </ns0:tcPr>
          <ns0:p ns2:paraId="5B0BE656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234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729056FE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</ns0:rPr>
            </ns0:pPr>
            <ns0:r ns0:rsidRPr="00C21F8E">
              <ns0:rPr>
                <ns0:rFonts ns0:cs="Times New Roman"/>
                <ns0:bCs/>
                <ns0:sz ns0:val="24"/>
                <ns0:highlight ns0:val="yellow"/>
              </ns0:rPr>
              <ns0:t>И.Д. Науменко</ns0:t>
            </ns0:r>
            <ns0:r ns0:rsidRPr="00257278">
              <ns0:rPr>
                <ns0:rFonts ns0:cs="Times New Roman"/>
                <ns0:bCs/>
                <ns0:sz ns0:val="24"/>
              </ns0:rPr>
              <ns0:t xml:space="preserve"> </ns0:t>
            </ns0:r>
          </ns0:p>
        </ns0:tc>
      </ns0:tr>
      <ns0:tr ns0:rsidR="00257278" ns0:rsidRPr="00257278" ns2:paraId="3C2AC1C6" ns2:textId="77777777" ns0:rsidTr="00991F3D">
        <ns0:tc>
          <ns0:tcPr>
            <ns0:tcW ns0:w="5353" ns0:type="dxa"/>
            <ns0:gridSpan ns0:val="4"/>
            <ns0:tcBorders>
              <ns0:top ns0:val="nil"/>
              <ns0:left ns0:val="nil"/>
              <ns0:bottom ns0:val="nil"/>
              <ns0:right ns0:val="nil"/>
            </ns0:tcBorders>
          </ns0:tcPr>
          <ns0:p ns2:paraId="3BF4C60E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1984" ns0:type="dxa"/>
            <ns0:gridSpan ns0:val="2"/>
            <ns0:tcBorders>
              <ns0:left ns0:val="nil"/>
              <ns0:bottom ns0:val="nil"/>
              <ns0:right ns0:val="nil"/>
            </ns0:tcBorders>
          </ns0:tcPr>
          <ns0:p ns2:paraId="385ECB1F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234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27A33B68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Cs ns0:val="24"/>
              </ns0:rPr>
            </ns0:pPr>
          </ns0:p>
        </ns0:tc>
      </ns0:tr>
      <ns0:tr ns0:rsidR="00257278" ns0:rsidRPr="00257278" ns2:paraId="15947AD0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4F589D39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12622272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7C382EA3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234FBA0D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59D0335F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Курсовой проект выполнен и защищен с оценкой__________________________________</ns0:t>
            </ns0:r>
          </ns0:p>
        </ns0:tc>
      </ns0:tr>
      <ns0:tr ns0:rsidR="00257278" ns0:rsidRPr="00257278" ns2:paraId="7A00F6A9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44A145D6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2F853193" ns2:textId="77777777" ns0:rsidTr="00991F3D">
        <ns0:tc>
          <ns0:tcPr>
            <ns0:tcW ns0:w="9571" ns0:type="dxa"/>
            <ns0:gridSpan ns0:val="7"/>
            <ns0:tcBorders>
              <ns0:top ns0:val="nil"/>
              <ns0:left ns0:val="nil"/>
              <ns0:bottom ns0:val="nil"/>
              <ns0:right ns0:val="nil"/>
            </ns0:tcBorders>
          </ns0:tcPr>
          <ns0:p ns2:paraId="12039C05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«</ns0:t>
            </ns0:r>
            <ns0:r ns0:rsidRPr="00257278">
              <ns0:rPr>
                <ns0:rFonts ns0:cs="Times New Roman"/>
                <ns0:bCs/>
                <ns0:sz ns0:val="24"/>
                <ns0:szCs ns0:val="24"/>
                <ns0:u ns0:val="single"/>
              </ns0:rPr>
              <ns0:t>___</ns0:t>
            </ns0:r>
            <ns0:r ns0:rsidRPr="00257278">
              <ns0:rPr>
                <ns0:rFonts ns0:cs="Times New Roman"/>
                <ns0:bCs/>
                <ns0:sz ns0:val="24"/>
                <ns0:szCs ns0:val="24"/>
              </ns0:rPr>
              <ns0:t>»</ns0:t>
            </ns0:r>
            <ns0:r ns0:rsidRPr="00257278">
              <ns0:rPr>
                <ns0:rFonts ns0:cs="Times New Roman"/>
                <ns0:bCs/>
                <ns0:sz ns0:val="24"/>
                <ns0:szCs ns0:val="24"/>
                <ns0:u ns0:val="single"/>
              </ns0:rPr>
              <ns0:t xml:space="preserve"> ________________</ns0:t>
            </ns0:r>
            <ns0:r ns0:rsidRPr="00257278">
              <ns0:rPr>
                <ns0:rFonts ns0:cs="Times New Roman"/>
                <ns0:bCs/>
                <ns0:sz ns0:val="24"/>
                <ns0:szCs ns0:val="24"/>
              </ns0:rPr>
              <ns0:t xml:space="preserve"> 202</ns0:t>
            </ns0:r>
            <ns0:r ns0:rsidR="007B0D76">
              <ns0:rPr>
                <ns0:rFonts ns0:cs="Times New Roman"/>
                <ns0:bCs/>
                <ns0:sz ns0:val="24"/>
                <ns0:szCs ns0:val="24"/>
              </ns0:rPr>
              <ns0:t>5</ns0:t>
            </ns0:r>
            <ns0:r ns0:rsidRPr="00257278">
              <ns0:rPr>
                <ns0:rFonts ns0:cs="Times New Roman"/>
                <ns0:bCs/>
                <ns0:sz ns0:val="24"/>
                <ns0:szCs ns0:val="24"/>
              </ns0:rPr>
              <ns0:t xml:space="preserve"> г.</ns0:t>
            </ns0:r>
          </ns0:p>
        </ns0:tc>
      </ns0:tr>
      <ns0:tr ns0:rsidR="00257278" ns0:rsidRPr="00257278" ns2:paraId="37C6E18A" ns2:textId="77777777" ns0:rsidTr="00991F3D">
        <ns0:tc>
          <ns0:tcPr>
            <ns0:tcW ns0:w="2093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23CBB25D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</ns0:rPr>
            </ns0:pPr>
          </ns0:p>
        </ns0:tc>
        <ns0:tc>
          <ns0:tcPr>
            <ns0:tcW ns0:w="7478" ns0:type="dxa"/>
            <ns0:gridSpan ns0:val="6"/>
            <ns0:tcBorders>
              <ns0:top ns0:val="nil"/>
              <ns0:left ns0:val="nil"/>
              <ns0:bottom ns0:val="nil"/>
              <ns0:right ns0:val="nil"/>
            </ns0:tcBorders>
          </ns0:tcPr>
          <ns0:p ns2:paraId="58866B15" ns2:textId="77777777" ns0:rsidR="00257278" ns0:rsidRPr="00257278" ns0:rsidRDefault="00257278" ns0:rsidP="00991F3D">
            <ns0:pPr>
              <ns0:pStyle ns0:val="ab"/>
              <ns0:tabs>
                <ns0:tab ns0:val="left" ns0:pos="4959"/>
              </ns0:tabs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</ns0:tr>
      <ns0:tr ns0:rsidR="00257278" ns0:rsidRPr="00257278" ns2:paraId="07F4B4E0" ns2:textId="77777777" ns0:rsidTr="00991F3D">
        <ns0:tc>
          <ns0:tcPr>
            <ns0:tcW ns0:w="4928" ns0:type="dxa"/>
            <ns0:gridSpan ns0:val="3"/>
            <ns0:tcBorders>
              <ns0:top ns0:val="nil"/>
              <ns0:left ns0:val="nil"/>
              <ns0:bottom ns0:val="nil"/>
              <ns0:right ns0:val="nil"/>
            </ns0:tcBorders>
          </ns0:tcPr>
          <ns0:p ns2:paraId="63C74DF6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409" ns0:type="dxa"/>
            <ns0:gridSpan ns0:val="3"/>
            <ns0:tcBorders>
              <ns0:top ns0:val="nil"/>
              <ns0:left ns0:val="nil"/>
              <ns0:bottom ns0:val="nil"/>
              <ns0:right ns0:val="nil"/>
            </ns0:tcBorders>
          </ns0:tcPr>
          <ns0:p ns2:paraId="7006C69B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234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4EFE2C42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Cs ns0:val="24"/>
              </ns0:rPr>
            </ns0:pPr>
          </ns0:p>
        </ns0:tc>
      </ns0:tr>
      <ns0:tr ns0:rsidR="00257278" ns0:rsidRPr="00257278" ns2:paraId="1B0B92FA" ns2:textId="77777777" ns0:rsidTr="00991F3D">
        <ns0:tc>
          <ns0:tcPr>
            <ns0:tcW ns0:w="4928" ns0:type="dxa"/>
            <ns0:gridSpan ns0:val="3"/>
            <ns0:tcBorders>
              <ns0:top ns0:val="nil"/>
              <ns0:left ns0:val="nil"/>
              <ns0:bottom ns0:val="nil"/>
              <ns0:right ns0:val="nil"/>
            </ns0:tcBorders>
          </ns0:tcPr>
          <ns0:p ns2:paraId="51CBA122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409" ns0:type="dxa"/>
            <ns0:gridSpan ns0:val="3"/>
            <ns0:tcBorders>
              <ns0:top ns0:val="nil"/>
              <ns0:left ns0:val="nil"/>
              <ns0:bottom ns0:val="nil"/>
              <ns0:right ns0:val="nil"/>
            </ns0:tcBorders>
          </ns0:tcPr>
          <ns0:p ns2:paraId="0BF17231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  <ns0:sz ns0:val="24"/>
                <ns0:szCs ns0:val="24"/>
              </ns0:rPr>
            </ns0:pPr>
          </ns0:p>
        </ns0:tc>
        <ns0:tc>
          <ns0:tcPr>
            <ns0:tcW ns0:w="2234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48B6774D" ns2:textId="77777777" ns0:rsidR="00257278" ns0:rsidRPr="00257278" ns0:rsidRDefault="00257278" ns0:rsidP="00991F3D">
            <ns0:pPr>
              <ns0:pStyle ns0:val="ab"/>
              <ns0:spacing ns0:line="240" ns0:lineRule="auto"/>
              <ns0:ind ns0:firstLine="0"/>
              <ns0:rPr>
                <ns0:rFonts ns0:cs="Times New Roman"/>
                <ns0:bCs/>
                <ns0:highlight ns0:val="yellow"/>
              </ns0:rPr>
            </ns0:pPr>
          </ns0:p>
        </ns0:tc>
      </ns0:tr>
      <ns0:tr ns0:rsidR="00257278" ns0:rsidRPr="00257278" ns2:paraId="0C71BA36" ns2:textId="77777777" ns0:rsidTr="00991F3D">
        <ns0:tc>
          <ns0:tcPr>
            <ns0:tcW ns0:w="2093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261237AB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  <ns0:tc>
          <ns0:tcPr>
            <ns0:tcW ns0:w="5244" ns0:type="dxa"/>
            <ns0:gridSpan ns0:val="5"/>
            <ns0:tcBorders>
              <ns0:top ns0:val="nil"/>
              <ns0:left ns0:val="nil"/>
              <ns0:bottom ns0:val="nil"/>
              <ns0:right ns0:val="nil"/>
            </ns0:tcBorders>
            <ns0:vAlign ns0:val="center"/>
          </ns0:tcPr>
          <ns0:p ns2:paraId="23EE7377" ns2:textId="77777777" ns0:rsidR="00257278" ns0:rsidRPr="00D6319F" ns0:rsidRDefault="00257278" ns0:rsidP="00991F3D">
            <ns0:pPr>
              <ns0:pStyle ns0:val="ab"/>
              <ns0:spacing ns0:line="240" ns0:lineRule="auto"/>
              <ns0:jc ns0:val="center"/>
              <ns0:rPr>
                <ns0:rFonts ns0:cs="Times New Roman"/>
                <ns0:bCs/>
                <ns0:sz ns0:val="24"/>
                <ns0:szCs ns0:val="24"/>
                <ns0:lang ns0:val="en-US"/>
              </ns0:rPr>
            </ns0:pPr>
            <ns0:r ns0:rsidRPr="00257278">
              <ns0:rPr>
                <ns0:rFonts ns0:cs="Times New Roman"/>
                <ns0:bCs/>
                <ns0:sz ns0:val="24"/>
                <ns0:szCs ns0:val="24"/>
              </ns0:rPr>
              <ns0:t>Иваново 202</ns0:t>
            </ns0:r>
            <ns0:r ns0:rsidR="007B0D76">
              <ns0:rPr>
                <ns0:rFonts ns0:cs="Times New Roman"/>
                <ns0:bCs/>
                <ns0:sz ns0:val="24"/>
                <ns0:szCs ns0:val="24"/>
              </ns0:rPr>
              <ns0:t>5</ns0:t>
            </ns0:r>
          </ns0:p>
        </ns0:tc>
        <ns0:tc>
          <ns0:tcPr>
            <ns0:tcW ns0:w="2234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0DD055A1" ns2:textId="77777777" ns0:rsidR="00257278" ns0:rsidRPr="00257278" ns0:rsidRDefault="00257278" ns0:rsidP="00991F3D">
            <ns0:pPr>
              <ns0:pStyle ns0:val="ab"/>
              <ns0:spacing ns0:line="240" ns0:lineRule="auto"/>
              <ns0:rPr>
                <ns0:rFonts ns0:cs="Times New Roman"/>
                <ns0:bCs/>
              </ns0:rPr>
            </ns0:pPr>
          </ns0:p>
        </ns0:tc>
      </ns0:tr>
    </ns0:tbl>
    <ns0:p ns2:paraId="0201705B" ns2:textId="77777777" ns0:rsidR="00257278" ns0:rsidRPr="00257278" ns0:rsidRDefault="00257278" ns0:rsidP="00257278">
      <ns0:pPr>
        <ns0:rPr>
          <ns0:rFonts ns0:ascii="Times New Roman" ns0:hAnsi="Times New Roman" ns0:cs="Times New Roman"/>
          <ns0:bCs/>
        </ns0:rPr>
        <ns0:sectPr ns0:rsidR="00257278" ns0:rsidRPr="00257278" ns0:rsidSect="0010584D">
          <ns0:headerReference ns0:type="default" ns3:id="rId8"/>
          <ns0:footerReference ns0:type="first" ns3:id="rId9"/>
          <ns0:pgSz ns0:w="11906" ns0:h="16838"/>
          <ns0:pgMar ns0:top="1134" ns0:right="567" ns0:bottom="1134" ns0:left="1701" ns0:header="720" ns0:footer="720" ns0:gutter="0"/>
          <ns0:cols ns0:space="708"/>
          <ns0:docGrid ns0:linePitch="360"/>
        </ns0:sectPr>
      </ns0:pPr>
    </ns0:p>
    <ns0:sdt>
      <ns0:sdtPr>
        <ns0:rPr>
          <ns0:rFonts ns0:asciiTheme="minorHAnsi" ns0:hAnsiTheme="minorHAnsi" ns0:cstheme="minorBidi"/>
          <ns0:bCs/>
          <ns0:sz ns0:val="22"/>
          <ns0:szCs ns0:val="22"/>
        </ns0:rPr>
        <ns0:id ns0:val="1785068755"/>
        <ns0:docPartObj>
          <ns0:docPartGallery ns0:val="Table of Contents"/>
          <ns0:docPartUnique/>
        </ns0:docPartObj>
      </ns0:sdtPr>
      <ns0:sdtEndPr/>
      <ns0:sdtContent>
        <ns0:p ns2:paraId="0C3FF228" ns2:textId="77777777" ns0:rsidR="00257278" ns0:rsidRPr="00257278" ns0:rsidRDefault="00257278" ns0:rsidP="00257278">
          <ns0:pPr>
            <ns0:pStyle ns0:val="11"/>
            <ns0:ind ns0:left="426" ns0:hanging="426"/>
            <ns0:rPr>
              <ns0:bCs/>
            </ns0:rPr>
          </ns0:pPr>
          <ns0:r ns0:rsidRPr="00257278">
            <ns0:rPr>
              <ns0:bCs/>
            </ns0:rPr>
            <ns0:t>Содержание</ns0:t>
          </ns0:r>
        </ns0:p>
        <ns0:p ns2:paraId="0C39AAA0" ns2:textId="77777777" ns0:rsidR="00257278" ns0:rsidRPr="00257278" ns0:rsidRDefault="00257278" ns0:rsidP="00257278">
          <ns0:pPr>
            <ns0:pStyle ns0:val="11"/>
            <ns0:jc ns0:val="both"/>
            <ns0:rPr>
              <ns0:bCs/>
            </ns0:rPr>
          </ns0:pPr>
        </ns0:p>
        <ns0:p ns2:paraId="1B53682D" ns2:textId="77777777" ns0:rsidR="0028177F" ns0:rsidRDefault="00257278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r ns0:rsidRPr="00257278">
            <ns0:rPr>
              <ns0:bCs/>
            </ns0:rPr>
            <ns0:fldChar ns0:fldCharType="begin"/>
          </ns0:r>
          <ns0:r ns0:rsidRPr="00257278">
            <ns0:rPr>
              <ns0:bCs/>
            </ns0:rPr>
            <ns0:instrText xml:space="preserve"> TOC \o "1-3" \h \z \u </ns0:instrText>
          </ns0:r>
          <ns0:r ns0:rsidRPr="00257278">
            <ns0:rPr>
              <ns0:bCs/>
            </ns0:rPr>
            <ns0:fldChar ns0:fldCharType="separate"/>
          </ns0:r>
          <ns0:hyperlink ns0:anchor="_Toc191828683" ns0:history="1">
            <ns0:r ns0:rsidR="0028177F" ns0:rsidRPr="00BF1A22">
              <ns0:rPr>
                <ns0:rStyle ns0:val="ad"/>
              </ns0:rPr>
              <ns0:t>Введение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_Toc191828683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4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69D0496F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684" ns0:history="1">
            <ns0:r ns0:rsidR="0028177F" ns0:rsidRPr="00BF1A22">
              <ns0:rPr>
                <ns0:rStyle ns0:val="ad"/>
              </ns0:rPr>
              <ns0:t>1 Концептуальное проектирование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_Toc191828684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5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769E1E62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85" ns0:history="1">
            <ns0:r ns0:rsidR="0028177F" ns0:rsidRPr="00BF1A22">
              <ns0:rPr>
                <ns0:rStyle ns0:val="ad"/>
                <ns0:noProof/>
              </ns0:rPr>
              <ns0:t>1.1 Теоретический вопрос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_Toc191828685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5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2B00877F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86" ns0:history="1">
            <ns0:r ns0:rsidR="0028177F" ns0:rsidRPr="00BF1A22">
              <ns0:rPr>
                <ns0:rStyle ns0:val="ad"/>
                <ns0:rFonts ns0:cs="Times New Roman"/>
                <ns0:noProof/>
              </ns0:rPr>
              <ns0:t>1.2 Спецификация требований программного обеспечения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_Toc191828686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5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4E5ACA35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87" ns0:history="1">
            <ns0:r ns0:rsidR="0028177F" ns0:rsidRPr="00BF1A22">
              <ns0:rPr>
                <ns0:rStyle ns0:val="ad"/>
                <ns0:rFonts ns0:cs="Times New Roman"/>
                <ns0:noProof/>
              </ns0:rPr>
              <ns0:t xml:space="preserve">1.3 </ns0:t>
            </ns0:r>
            <ns0:r ns0:rsidR="0028177F" ns0:rsidRPr="00BF1A22">
              <ns0:rPr>
                <ns0:rStyle ns0:val="ad"/>
                <ns0:bCs/>
                <ns0:noProof/>
                <ns0:lang ns0:eastAsia="ru-RU"/>
              </ns0:rPr>
              <ns0:t>Требование к программному средству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_Toc191828687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5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0C0C4081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688" ns0:history="1">
            <ns0:r ns0:rsidR="0028177F" ns0:rsidRPr="00BF1A22">
              <ns0:rPr>
                <ns0:rStyle ns0:val="ad"/>
              </ns0:rPr>
              <ns0:t>2 Техно-рабочий проект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_Toc191828688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6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4D1341E5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89" ns0:history="1">
            <ns0:r ns0:rsidR="0028177F" ns0:rsidRPr="00BF1A22">
              <ns0:rPr>
                <ns0:rStyle ns0:val="ad"/>
                <ns0:noProof/>
              </ns0:rPr>
              <ns0:t>2.1 Алгоритм решения поставленной задачи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_Toc191828689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6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76D3CE65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90" ns0:history="1">
            <ns0:r ns0:rsidR="0028177F" ns0:rsidRPr="00BF1A22">
              <ns0:rPr>
                <ns0:rStyle ns0:val="ad"/>
                <ns0:rFonts ns0:cs="Times New Roman"/>
                <ns0:noProof/>
              </ns0:rPr>
              <ns0:t>2.2 Обоснование выбора средств разработки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_Toc191828690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6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36A20196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91" ns0:history="1">
            <ns0:r ns0:rsidR="0028177F" ns0:rsidRPr="00BF1A22">
              <ns0:rPr>
                <ns0:rStyle ns0:val="ad"/>
                <ns0:noProof/>
              </ns0:rPr>
              <ns0:t>2.3 Разработка макета приложения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_Toc191828691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6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0023ABF1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92" ns0:history="1">
            <ns0:r ns0:rsidR="0028177F" ns0:rsidRPr="00BF1A22">
              <ns0:rPr>
                <ns0:rStyle ns0:val="ad"/>
                <ns0:noProof/>
              </ns0:rPr>
              <ns0:t>2.4 Описание разработки приложения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_Toc191828692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6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7387E4DC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93" ns0:history="1">
            <ns0:r ns0:rsidR="0028177F" ns0:rsidRPr="00BF1A22">
              <ns0:rPr>
                <ns0:rStyle ns0:val="ad"/>
                <ns0:noProof/>
              </ns0:rPr>
              <ns0:t>2.5 Тестирование приложения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_Toc191828693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6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3F63C17C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694" ns0:history="1">
            <ns0:r ns0:rsidR="0028177F" ns0:rsidRPr="00BF1A22">
              <ns0:rPr>
                <ns0:rStyle ns0:val="ad"/>
              </ns0:rPr>
              <ns0:t>3 Рабочая документация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_Toc191828694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7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71029A1F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95" ns0:history="1">
            <ns0:r ns0:rsidR="0028177F" ns0:rsidRPr="00BF1A22">
              <ns0:rPr>
                <ns0:rStyle ns0:val="ad"/>
                <ns0:noProof/>
              </ns0:rPr>
              <ns0:t>3.1 Руководство пользователя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_Toc191828695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7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0BDF7C91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696" ns0:history="1">
            <ns0:r ns0:rsidR="0028177F" ns0:rsidRPr="00BF1A22">
              <ns0:rPr>
                <ns0:rStyle ns0:val="ad"/>
                <ns0:noProof/>
              </ns0:rPr>
              <ns0:t>3.2 Руководство программиста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_Toc191828696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7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17BA9055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697" ns0:history="1">
            <ns0:r ns0:rsidR="0028177F" ns0:rsidRPr="00BF1A22">
              <ns0:rPr>
                <ns0:rStyle ns0:val="ad"/>
              </ns0:rPr>
              <ns0:t>Заключение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_Toc191828697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8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6B3FD58F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698" ns0:history="1">
            <ns0:r ns0:rsidR="0028177F" ns0:rsidRPr="00BF1A22">
              <ns0:rPr>
                <ns0:rStyle ns0:val="ad"/>
              </ns0:rPr>
              <ns0:t>Список использованных источников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_Toc191828698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9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0AF0B023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699" ns0:history="1">
            <ns0:r ns0:rsidR="0028177F" ns0:rsidRPr="00BF1A22">
              <ns0:rPr>
                <ns0:rStyle ns0:val="ad"/>
              </ns0:rPr>
              <ns0:t>Приложение</ns0:t>
            </ns0:r>
            <ns0:r ns0:rsidR="0028177F" ns0:rsidRPr="00BF1A22">
              <ns0:rPr>
                <ns0:rStyle ns0:val="ad"/>
                <ns0:lang ns0:val="en-US"/>
              </ns0:rPr>
              <ns0:t xml:space="preserve"> </ns0:t>
            </ns0:r>
            <ns0:r ns0:rsidR="0028177F" ns0:rsidRPr="00BF1A22">
              <ns0:rPr>
                <ns0:rStyle ns0:val="ad"/>
              </ns0:rPr>
              <ns0:t>А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_Toc191828699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10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4EA1D274" ns2:textId="77777777" ns0:rsidR="0028177F" ns0:rsidRDefault="007C5B02">
          <ns0:pPr>
            <ns0:pStyle ns0:val="12"/>
            <ns0:rPr>
              <ns0:rFonts ns0:asciiTheme="minorHAnsi" ns0:eastAsiaTheme="minorEastAsia" ns0:hAnsiTheme="minorHAnsi" ns0:cstheme="minorBidi"/>
              <ns0:sz ns0:val="22"/>
              <ns0:szCs ns0:val="22"/>
            </ns0:rPr>
          </ns0:pPr>
          <ns0:hyperlink ns0:anchor="_Toc191828700" ns0:history="1">
            <ns0:r ns0:rsidR="0028177F" ns0:rsidRPr="00BF1A22">
              <ns0:rPr>
                <ns0:rStyle ns0:val="ad"/>
              </ns0:rPr>
              <ns0:t>Заголовок 1 порядка</ns0:t>
            </ns0:r>
            <ns0:r ns0:rsidR="0028177F">
              <ns0:rPr>
                <ns0:webHidden/>
              </ns0:rPr>
              <ns0:tab/>
            </ns0:r>
            <ns0:r ns0:rsidR="0028177F">
              <ns0:rPr>
                <ns0:webHidden/>
              </ns0:rPr>
              <ns0:fldChar ns0:fldCharType="begin"/>
            </ns0:r>
            <ns0:r ns0:rsidR="0028177F">
              <ns0:rPr>
                <ns0:webHidden/>
              </ns0:rPr>
              <ns0:instrText xml:space="preserve"> PAGEREF _Toc191828700 \h </ns0:instrText>
            </ns0:r>
            <ns0:r ns0:rsidR="0028177F">
              <ns0:rPr>
                <ns0:webHidden/>
              </ns0:rPr>
            </ns0:r>
            <ns0:r ns0:rsidR="0028177F">
              <ns0:rPr>
                <ns0:webHidden/>
              </ns0:rPr>
              <ns0:fldChar ns0:fldCharType="separate"/>
            </ns0:r>
            <ns0:r ns0:rsidR="0028177F">
              <ns0:rPr>
                <ns0:webHidden/>
              </ns0:rPr>
              <ns0:t>11</ns0:t>
            </ns0:r>
            <ns0:r ns0:rsidR="0028177F">
              <ns0:rPr>
                <ns0:webHidden/>
              </ns0:rPr>
              <ns0:fldChar ns0:fldCharType="end"/>
            </ns0:r>
          </ns0:hyperlink>
        </ns0:p>
        <ns0:p ns2:paraId="31139EA2" ns2:textId="77777777" ns0:rsidR="0028177F" ns0:rsidRDefault="007C5B02">
          <ns0:pPr>
            <ns0:pStyle ns0:val="21"/>
            <ns0:tabs>
              <ns0:tab ns0:val="right" ns0:leader="dot" ns0:pos="9770"/>
            </ns0:tabs>
            <ns0:rPr>
              <ns0:rFonts ns0:asciiTheme="minorHAnsi" ns0:eastAsiaTheme="minorEastAsia" ns0:hAnsiTheme="minorHAnsi"/>
              <ns0:noProof/>
              <ns0:sz ns0:val="22"/>
              <ns0:lang ns0:eastAsia="ru-RU"/>
            </ns0:rPr>
          </ns0:pPr>
          <ns0:hyperlink ns0:anchor="_Toc191828701" ns0:history="1">
            <ns0:r ns0:rsidR="0028177F" ns0:rsidRPr="00BF1A22">
              <ns0:rPr>
                <ns0:rStyle ns0:val="ad"/>
                <ns0:noProof/>
              </ns0:rPr>
              <ns0:t>Заголовок 2 порядка</ns0:t>
            </ns0:r>
            <ns0:r ns0:rsidR="0028177F">
              <ns0:rPr>
                <ns0:noProof/>
                <ns0:webHidden/>
              </ns0:rPr>
              <ns0:tab/>
            </ns0:r>
            <ns0:r ns0:rsidR="0028177F">
              <ns0:rPr>
                <ns0:noProof/>
                <ns0:webHidden/>
              </ns0:rPr>
              <ns0:fldChar ns0:fldCharType="begin"/>
            </ns0:r>
            <ns0:r ns0:rsidR="0028177F">
              <ns0:rPr>
                <ns0:noProof/>
                <ns0:webHidden/>
              </ns0:rPr>
              <ns0:instrText xml:space="preserve"> PAGEREF _Toc191828701 \h </ns0:instrText>
            </ns0:r>
            <ns0:r ns0:rsidR="0028177F">
              <ns0:rPr>
                <ns0:noProof/>
                <ns0:webHidden/>
              </ns0:rPr>
            </ns0:r>
            <ns0:r ns0:rsidR="0028177F">
              <ns0:rPr>
                <ns0:noProof/>
                <ns0:webHidden/>
              </ns0:rPr>
              <ns0:fldChar ns0:fldCharType="separate"/>
            </ns0:r>
            <ns0:r ns0:rsidR="0028177F">
              <ns0:rPr>
                <ns0:noProof/>
                <ns0:webHidden/>
              </ns0:rPr>
              <ns0:t>11</ns0:t>
            </ns0:r>
            <ns0:r ns0:rsidR="0028177F">
              <ns0:rPr>
                <ns0:noProof/>
                <ns0:webHidden/>
              </ns0:rPr>
              <ns0:fldChar ns0:fldCharType="end"/>
            </ns0:r>
          </ns0:hyperlink>
        </ns0:p>
        <ns0:p ns2:paraId="58B9754E" ns2:textId="77777777" ns0:rsidR="00257278" ns0:rsidRPr="00257278" ns0:rsidRDefault="00257278" ns0:rsidP="00257278">
          <ns0:pPr>
            <ns0:rPr>
              <ns0:rFonts ns0:ascii="Times New Roman" ns0:hAnsi="Times New Roman" ns0:cs="Times New Roman"/>
              <ns0:bCs/>
              <ns0:sz ns0:val="28"/>
              <ns0:szCs ns0:val="28"/>
            </ns0:rPr>
          </ns0:pPr>
          <ns0:r ns0:rsidRPr="00257278">
            <ns0:rPr>
              <ns0:rFonts ns0:ascii="Times New Roman" ns0:hAnsi="Times New Roman" ns0:cs="Times New Roman"/>
              <ns0:bCs/>
              <ns0:sz ns0:val="28"/>
              <ns0:szCs ns0:val="28"/>
            </ns0:rPr>
            <ns0:fldChar ns0:fldCharType="end"/>
          </ns0:r>
        </ns0:p>
      </ns0:sdtContent>
    </ns0:sdt>
    <ns0:p ns2:paraId="5DD623FA" ns2:textId="77777777" ns0:rsidR="00257278" ns0:rsidRPr="00257278" ns0:rsidRDefault="00257278" ns0:rsidP="00257278">
      <ns0:pPr>
        <ns0:rPr>
          <ns0:rFonts ns0:ascii="Times New Roman" ns0:hAnsi="Times New Roman" ns0:cs="Times New Roman"/>
          <ns0:bCs/>
          <ns0:sz ns0:val="28"/>
          <ns0:szCs ns0:val="28"/>
        </ns0:rPr>
      </ns0:pPr>
    </ns0:p>
    <ns0:p ns2:paraId="7B2F0436" ns2:textId="77777777" ns0:rsidR="00257278" ns0:rsidRPr="00257278" ns0:rsidRDefault="00257278" ns0:rsidP="00257278">
      <ns0:pPr>
        <ns0:rPr>
          <ns0:rFonts ns0:ascii="Times New Roman" ns0:hAnsi="Times New Roman" ns0:cs="Times New Roman"/>
          <ns0:bCs/>
          <ns0:sz ns0:val="28"/>
          <ns0:szCs ns0:val="28"/>
        </ns0:rPr>
      </ns0:pPr>
    </ns0:p>
    <ns0:p ns2:paraId="55C17604" ns2:textId="77777777" ns0:rsidR="00257278" ns0:rsidRPr="00257278" ns0:rsidRDefault="00257278" ns0:rsidP="00257278">
      <ns0:pPr>
        <ns0:rPr>
          <ns0:rFonts ns0:ascii="Times New Roman" ns0:hAnsi="Times New Roman" ns0:cs="Times New Roman"/>
          <ns0:bCs/>
          <ns0:sz ns0:val="28"/>
          <ns0:szCs ns0:val="28"/>
        </ns0:rPr>
      </ns0:pPr>
    </ns0:p>
    <ns0:p ns2:paraId="79D94E97" ns2:textId="77777777" ns0:rsidR="00257278" ns0:rsidRPr="00257278" ns0:rsidRDefault="00257278" ns0:rsidP="00257278">
      <ns0:pPr>
        <ns0:rPr>
          <ns0:rFonts ns0:ascii="Times New Roman" ns0:hAnsi="Times New Roman" ns0:cs="Times New Roman"/>
          <ns0:bCs/>
          <ns0:sz ns0:val="28"/>
          <ns0:szCs ns0:val="28"/>
        </ns0:rPr>
      </ns0:pPr>
    </ns0:p>
    <ns0:p ns2:paraId="20A90093" ns2:textId="77777777" ns0:rsidR="00257278" ns0:rsidRPr="00257278" ns0:rsidRDefault="00257278" ns0:rsidP="00257278">
      <ns0:pPr>
        <ns0:tabs>
          <ns0:tab ns0:val="left" ns0:pos="2385"/>
        </ns0:tabs>
        <ns0:rPr>
          <ns0:rFonts ns0:ascii="Times New Roman" ns0:hAnsi="Times New Roman" ns0:cs="Times New Roman"/>
          <ns0:bCs/>
          <ns0:sz ns0:val="28"/>
          <ns0:szCs ns0:val="28"/>
        </ns0:rPr>
        <ns0:sectPr ns0:rsidR="00257278" ns0:rsidRPr="00257278" ns0:rsidSect="0010584D">
          <ns0:headerReference ns0:type="default" ns3:id="rId10"/>
          <ns0:footerReference ns0:type="default" ns3:id="rId11"/>
          <ns0:pgSz ns0:w="11906" ns0:h="16838"/>
          <ns0:pgMar ns0:top="1134" ns0:right="567" ns0:bottom="1134" ns0:left="1701" ns0:header="720" ns0:footer="720" ns0:gutter="0"/>
          <ns0:cols ns0:space="708"/>
          <ns0:docGrid ns0:linePitch="360"/>
        </ns0:sectPr>
      </ns0:pPr>
      <ns0:r ns0:rsidRPr="00257278">
        <ns0:rPr>
          <ns0:rFonts ns0:ascii="Times New Roman" ns0:hAnsi="Times New Roman" ns0:cs="Times New Roman"/>
          <ns0:bCs/>
          <ns0:sz ns0:val="28"/>
          <ns0:szCs ns0:val="28"/>
        </ns0:rPr>
        <ns0:tab/>
      </ns0:r>
    </ns0:p>
    <ns0:p ns2:paraId="0E87DBDA" ns2:textId="77777777" ns0:rsidR="00257278" ns0:rsidRPr="00026BF1" ns0:rsidRDefault="00257278" ns0:rsidP="00026BF1">
      <ns0:pPr>
        <ns0:pStyle ns0:val="HeaderMain"/>
      </ns0:pPr>
      <ns0:bookmarkStart ns0:id="0" ns0:name="_Toc504410409"/>
      <ns0:bookmarkStart ns0:id="1" ns0:name="_Toc191828683"/>
      <ns0:r ns0:rsidRPr="00C21B67">
        <ns0:lastRenderedPageBreak/>
        <ns0:t>Введение</ns0:t>
      </ns0:r>
      <ns0:bookmarkEnd ns0:id="0"/>
      <ns0:bookmarkEnd ns0:id="1"/>
    </ns0:p>
    <ns0:p ns2:paraId="0D09E283" ns2:textId="77777777" ns0:rsidR="001D7E08" ns0:rsidRDefault="007C5B02">
      <ns0:pPr>
        <ns0:pStyle ns0:val="ParagraphMain"/>
      </ns0:pPr>
      <ns0:r>
        <ns0:t>Во введении обосновывается актуальность темы курсового проекта, определяются цель и задачи работы, объект и предмет исследования, практическая значимость разрабатываемого пр</ns0:t>
      </ns0:r>
      <ns0:r>
        <ns0:t>ограммного продукта, а также кратко описывается структура работы.</ns0:t>
      </ns0:r>
      <ns0:r>
        <ns0:rPr>
          <ns0:rFonts ns0:cs="Times New Roman"/>
          <ns0:szCs ns0:val="28"/>
        </ns0:rPr>
        <ns0:br ns0:type="page"/>
      </ns0:r>
    </ns0:p>
    <ns0:p ns2:paraId="4F43646D" ns2:textId="77777777" ns0:rsidR="00257278" ns0:rsidRPr="00026BF1" ns0:rsidRDefault="00257278" ns0:rsidP="00026BF1">
      <ns0:pPr>
        <ns0:pStyle ns0:val="HeaderMain"/>
      </ns0:pPr>
      <ns0:bookmarkStart ns0:id="2" ns0:name="_Toc191828684"/>
      <ns0:r ns0:rsidRPr="00257278">
        <ns0:lastRenderedPageBreak/>
        <ns0:t xml:space="preserve">1 </ns0:t>
      </ns0:r>
      <ns0:r ns0:rsidRPr="00026BF1">
        <ns0:t>Концептуальное</ns0:t>
      </ns0:r>
      <ns0:r ns0:rsidRPr="00257278">
        <ns0:t xml:space="preserve"> проектирование</ns0:t>
      </ns0:r>
      <ns0:bookmarkEnd ns0:id="2"/>
    </ns0:p>
    <ns0:p ns2:paraId="67708336" ns2:textId="77777777" ns0:rsidR="00257278" ns0:rsidRDefault="00257278" ns0:rsidP="00257278">
      <ns0:pPr>
        <ns0:pStyle ns0:val="Headerlower"/>
      </ns0:pPr>
      <ns0:bookmarkStart ns0:id="3" ns0:name="_Toc191828685"/>
      <ns0:r ns0:rsidRPr="00257278">
        <ns0:t xml:space="preserve">1.1 Теоретический </ns0:t>
      </ns0:r>
      <ns0:r ns0:rsidRPr="003563A5">
        <ns0:t>вопрос</ns0:t>
      </ns0:r>
      <ns0:bookmarkEnd ns0:id="3"/>
    </ns0:p>
    <ns0:p ns2:paraId="626691BF" ns2:textId="77777777" ns0:rsidR="001D7E08" ns0:rsidRDefault="007C5B02">
      <ns0:pPr>
        <ns0:pStyle ns0:val="ParagraphMain"/>
      </ns0:pPr>
      <ns0:r>
        <ns0:t xml:space="preserve">В данном подразделе приводятся теоретические основы разрабатываемой темы, анализ предметной области, обзор и </ns0:t>
      </ns0:r>
      <ns0:r>
        <ns0:t>сравнительный анализ существующих аналогов и программных решений, а также формулируется постановка задач на разработку программного обеспечения.</ns0:t>
      </ns0:r>
    </ns0:p>
    <ns0:p ns2:paraId="13F23224" ns2:textId="77777777" ns0:rsidR="0081784D" ns0:rsidRDefault="00257278" ns0:rsidP="00787692">
      <ns0:pPr>
        <ns0:pStyle ns0:val="Headerlower"/>
      </ns0:pPr>
      <ns0:bookmarkStart ns0:id="4" ns0:name="_Toc191828686"/>
      <ns0:r ns0:rsidRPr="00257278">
        <ns0:rPr>
          <ns0:rFonts ns0:cs="Times New Roman"/>
          <ns0:szCs ns0:val="28"/>
        </ns0:rPr>
        <ns0:t xml:space="preserve">1.2 </ns0:t>
      </ns0:r>
      <ns0:r ns0:rsidRPr="00CA01E5">
        <ns0:rPr>
          <ns0:rFonts ns0:cs="Times New Roman"/>
          <ns0:szCs ns0:val="28"/>
        </ns0:rPr>
        <ns0:t>Спецификация требований программного обеспечения</ns0:t>
      </ns0:r>
      <ns0:bookmarkEnd ns0:id="4"/>
    </ns0:p>
    <ns0:p ns2:paraId="4D7A5C2E" ns2:textId="77777777" ns0:rsidR="001D7E08" ns0:rsidRDefault="007C5B02">
      <ns0:pPr>
        <ns0:pStyle ns0:val="ParagraphMain"/>
      </ns0:pPr>
      <ns0:r>
        <ns0:t>В данном подразделе специфицируются функциональные требова</ns0:t>
      </ns0:r>
      <ns0:r>
        <ns0:t>ния к программному продукту, строится диаграмма вариантов использования (прецедентов / Use Case), описываются основные сценарии работы пользователей с системой, а также требования к входным и выходным данным.</ns0:t>
      </ns0:r>
    </ns0:p>
    <ns0:p ns2:paraId="6A2F2707" ns2:textId="77777777" ns0:rsidR="00E70A19" ns0:rsidRDefault="002008D2" ns0:rsidP="00787692">
      <ns0:pPr>
        <ns0:pStyle ns0:val="Headerlower"/>
      </ns0:pPr>
      <ns0:bookmarkStart ns0:id="5" ns0:name="_Toc191828687"/>
      <ns0:r ns0:rsidRPr="00257278">
        <ns0:rPr>
          <ns0:rFonts ns0:cs="Times New Roman"/>
          <ns0:szCs ns0:val="28"/>
        </ns0:rPr>
        <ns0:t>1.</ns0:t>
      </ns0:r>
      <ns0:r>
        <ns0:rPr>
          <ns0:rFonts ns0:cs="Times New Roman"/>
          <ns0:szCs ns0:val="28"/>
        </ns0:rPr>
        <ns0:t>3</ns0:t>
      </ns0:r>
      <ns0:r ns0:rsidRPr="00257278">
        <ns0:rPr>
          <ns0:rFonts ns0:cs="Times New Roman"/>
          <ns0:szCs ns0:val="28"/>
        </ns0:rPr>
        <ns0:t xml:space="preserve"> </ns0:t>
      </ns0:r>
      <ns0:r ns0:rsidRPr="00321C2B">
        <ns0:rPr>
          <ns0:rStyle ns0:val="Headerlower0"/>
        </ns0:rPr>
        <ns0:t>Требование к программному средству</ns0:t>
      </ns0:r>
      <ns0:bookmarkEnd ns0:id="5"/>
    </ns0:p>
    <ns0:p ns2:paraId="2DF91AF9" ns2:textId="77777777" ns0:rsidR="001D7E08" ns0:rsidRDefault="007C5B02">
      <ns0:pPr>
        <ns0:pStyle ns0:val="ParagraphMain"/>
      </ns0:pPr>
      <ns0:r>
        <ns0:t>В данном</ns0:t>
      </ns0:r>
      <ns0:r>
        <ns0:t xml:space="preserve"> подразделе определяются нефункциональные требования к программному средству: требования к надежности, эргономике и удобству использования, требования к безопасности и защите данных, а также минимальные требования к аппаратному и программному обеспечению д</ns0:t>
      </ns0:r>
      <ns0:r>
        <ns0:t>ля развертывания и функционирования системы.</ns0:t>
      </ns0:r>
      <ns0:r>
        <ns0:rPr>
          <ns0:rFonts ns0:cs="Times New Roman"/>
          <ns0:szCs ns0:val="28"/>
        </ns0:rPr>
        <ns0:br ns0:type="page"/>
      </ns0:r>
    </ns0:p>
    <ns0:p ns2:paraId="488C9DB8" ns2:textId="77777777" ns0:rsidR="00257278" ns0:rsidRPr="004550E3" ns0:rsidRDefault="00257278" ns0:rsidP="004550E3">
      <ns0:pPr>
        <ns0:pStyle ns0:val="HeaderMain"/>
      </ns0:pPr>
      <ns0:bookmarkStart ns0:id="6" ns0:name="_Toc191828688"/>
      <ns0:r ns0:rsidRPr="00257278">
        <ns0:lastRenderedPageBreak/>
        <ns0:t>2 Техно-рабочий проект</ns0:t>
      </ns0:r>
      <ns0:bookmarkEnd ns0:id="6"/>
    </ns0:p>
    <ns0:p ns2:paraId="558B7ED3" ns2:textId="77777777" ns0:rsidR="00257278" ns0:rsidRDefault="00257278" ns0:rsidP="00321C2B">
      <ns0:pPr>
        <ns0:pStyle ns0:val="Headerlower"/>
      </ns0:pPr>
      <ns0:bookmarkStart ns0:id="7" ns0:name="_Toc191828689"/>
      <ns0:r ns0:rsidRPr="00257278">
        <ns0:t xml:space="preserve">2.1 </ns0:t>
      </ns0:r>
      <ns0:r ns0:rsidR="002008D2" ns0:rsidRPr="00D675BC">
        <ns0:t>Алгоритм решения поставленной задачи</ns0:t>
      </ns0:r>
      <ns0:bookmarkEnd ns0:id="7"/>
    </ns0:p>
    <ns0:p ns2:paraId="638D3C77" ns2:textId="77777777" ns0:rsidR="001D7E08" ns0:rsidRDefault="007C5B02">
      <ns0:pPr>
        <ns0:pStyle ns0:val="ParagraphMain"/>
      </ns0:pPr>
      <ns0:r>
        <ns0:t xml:space="preserve">В данном подразделе приводится подробное описание алгоритмов функционирования программного обеспечения, логика взаимодействия </ns0:t>
      </ns0:r>
      <ns0:r>
        <ns0:t>компонентов и блок-схемы алгоритмов решения основных задач в соответствии с требованиями ГОСТ 19.701-90.</ns0:t>
      </ns0:r>
    </ns0:p>
    <ns0:p ns2:paraId="3C559CF0" ns2:textId="77777777" ns0:rsidR="002008D2" ns0:rsidRDefault="002008D2" ns0:rsidP="002008D2">
      <ns0:pPr>
        <ns0:pStyle ns0:val="Headerlower"/>
      </ns0:pPr>
      <ns0:bookmarkStart ns0:id="8" ns0:name="_Toc191828690"/>
      <ns0:r ns0:rsidRPr="00257278">
        <ns0:rPr>
          <ns0:rFonts ns0:cs="Times New Roman"/>
          <ns0:szCs ns0:val="28"/>
        </ns0:rPr>
        <ns0:t>2.</ns0:t>
      </ns0:r>
      <ns0:r>
        <ns0:rPr>
          <ns0:rFonts ns0:cs="Times New Roman"/>
          <ns0:szCs ns0:val="28"/>
        </ns0:rPr>
        <ns0:t>2</ns0:t>
      </ns0:r>
      <ns0:r ns0:rsidRPr="00257278">
        <ns0:rPr>
          <ns0:rFonts ns0:cs="Times New Roman"/>
          <ns0:szCs ns0:val="28"/>
        </ns0:rPr>
        <ns0:t xml:space="preserve"> </ns0:t>
      </ns0:r>
      <ns0:r>
        <ns0:rPr>
          <ns0:rFonts ns0:cs="Times New Roman"/>
          <ns0:szCs ns0:val="28"/>
        </ns0:rPr>
        <ns0:t>Обоснование выбора средств разработки</ns0:t>
      </ns0:r>
      <ns0:bookmarkEnd ns0:id="8"/>
    </ns0:p>
    <ns0:p ns2:paraId="3B7278C2" ns2:textId="77777777" ns0:rsidR="001D7E08" ns0:rsidRDefault="007C5B02">
      <ns0:pPr>
        <ns0:pStyle ns0:val="ParagraphMain"/>
      </ns0:pPr>
      <ns0:r>
        <ns0:t>В данном подразделе приводится аргументированное обоснование выбора среды разработки (IDE), языка программиро</ns0:t>
      </ns0:r>
      <ns0:r>
        <ns0:t>вания, фреймворков, сторонних библиотек и системы управления базами данных (СУБД) с точки зрения эффективности реализации проекта.</ns0:t>
      </ns0:r>
    </ns0:p>
    <ns0:p ns2:paraId="318F6E96" ns2:textId="77777777" ns0:rsidR="00F57D90" ns0:rsidRDefault="00257278" ns0:rsidP="00787692">
      <ns0:pPr>
        <ns0:pStyle ns0:val="Headerlower"/>
      </ns0:pPr>
      <ns0:bookmarkStart ns0:id="9" ns0:name="_Toc191828691"/>
      <ns0:r ns0:rsidRPr="00257278">
        <ns0:t>2.</ns0:t>
      </ns0:r>
      <ns0:r ns0:rsidR="002008D2">
        <ns0:t>3</ns0:t>
      </ns0:r>
      <ns0:r ns0:rsidRPr="00257278">
        <ns0:t xml:space="preserve"> Разработка макета приложения</ns0:t>
      </ns0:r>
      <ns0:bookmarkEnd ns0:id="9"/>
    </ns0:p>
    <ns0:p ns2:paraId="66924E9A" ns2:textId="77777777" ns0:rsidR="001D7E08" ns0:rsidRDefault="007C5B02">
      <ns0:pPr>
        <ns0:pStyle ns0:val="ParagraphMain"/>
      </ns0:pPr>
      <ns0:r>
        <ns0:t>В данном подразделе описывается проектирование пользовательского интерфейса (UI/UX), приводя</ns0:t>
      </ns0:r>
      <ns0:r>
        <ns0:t>тся макеты экранных форм (Wireframes), схема переходов между экранами (навигационная структура приложения) и описание интерактивных элементов управления.</ns0:t>
      </ns0:r>
    </ns0:p>
    <ns0:p ns2:paraId="15DE492F" ns2:textId="77777777" ns0:rsidR="002008D2" ns0:rsidRDefault="002008D2" ns0:rsidP="00257278">
      <ns0:pPr>
        <ns0:pStyle ns0:val="Headerlower"/>
      </ns0:pPr>
      <ns0:bookmarkStart ns0:id="10" ns0:name="_Toc191828692"/>
      <ns0:r ns0:rsidRPr="00257278">
        <ns0:t>2.</ns0:t>
      </ns0:r>
      <ns0:r>
        <ns0:t>4</ns0:t>
      </ns0:r>
      <ns0:r ns0:rsidRPr="00257278">
        <ns0:t xml:space="preserve"> </ns0:t>
      </ns0:r>
      <ns0:r>
        <ns0:t>Описание разработки приложения</ns0:t>
      </ns0:r>
      <ns0:bookmarkEnd ns0:id="10"/>
    </ns0:p>
    <ns0:p ns2:paraId="0BAA3E62" ns2:textId="77777777" ns0:rsidR="001D7E08" ns0:rsidRDefault="007C5B02">
      <ns0:pPr>
        <ns0:pStyle ns0:val="ParagraphMain"/>
      </ns0:pPr>
      <ns0:r>
        <ns0:t>В данном подразделе приводится описание структуры и архитектуры раз</ns0:t>
      </ns0:r>
      <ns0:r>
        <ns0:t>работанного программного продукта, состав модулей, ключевые классы, методы и алгоритмы их взаимодействия, организация хранения данных и особенности программной реализации.</ns0:t>
      </ns0:r>
    </ns0:p>
    <ns0:p ns2:paraId="1D27F2D2" ns2:textId="77777777" ns0:rsidR="00E70A19" ns0:rsidRDefault="002008D2" ns0:rsidP="00787692">
      <ns0:pPr>
        <ns0:pStyle ns0:val="Headerlower"/>
      </ns0:pPr>
      <ns0:bookmarkStart ns0:id="11" ns0:name="_Toc191828693"/>
      <ns0:r ns0:rsidRPr="00257278">
        <ns0:t>2.</ns0:t>
      </ns0:r>
      <ns0:r>
        <ns0:t>5</ns0:t>
      </ns0:r>
      <ns0:r ns0:rsidRPr="00257278">
        <ns0:t xml:space="preserve"> </ns0:t>
      </ns0:r>
      <ns0:r>
        <ns0:t>Тестирование приложения</ns0:t>
      </ns0:r>
      <ns0:bookmarkEnd ns0:id="11"/>
    </ns0:p>
    <ns0:p ns2:paraId="209B2521" ns2:textId="77777777" ns0:rsidR="001D7E08" ns0:rsidRDefault="007C5B02">
      <ns0:pPr>
        <ns0:pStyle ns0:val="ParagraphMain"/>
      </ns0:pPr>
      <ns0:r>
        <ns0:t xml:space="preserve">В данном подразделе описываются проведенные виды </ns0:t>
      </ns0:r>
      <ns0:r>
        <ns0:t>тестирования программного обеспечения (модульное, интеграционное, функциональное), приводятся таблицы тест-кейсов (входные данные, ожидаемый и фактический результаты) и фиксируются результаты устранения выявленных ошибок.</ns0:t>
      </ns0:r>
      <ns0:r>
        <ns0:rPr>
          <ns0:rFonts ns0:cs="Times New Roman"/>
          <ns0:szCs ns0:val="28"/>
        </ns0:rPr>
        <ns0:br ns0:type="page"/>
      </ns0:r>
    </ns0:p>
    <ns0:p ns2:paraId="7AEC175C" ns2:textId="77777777" ns0:rsidR="00257278" ns0:rsidRPr="00BC5B19" ns0:rsidRDefault="00257278" ns0:rsidP="00BC5B19">
      <ns0:pPr>
        <ns0:pStyle ns0:val="HeaderMain"/>
      </ns0:pPr>
      <ns0:bookmarkStart ns0:id="12" ns0:name="_Toc191828694"/>
      <ns0:r ns0:rsidRPr="00257278">
        <ns0:lastRenderedPageBreak/>
        <ns0:t>3 Рабочая документация</ns0:t>
      </ns0:r>
      <ns0:bookmarkEnd ns0:id="12"/>
    </ns0:p>
    <ns0:p ns2:paraId="4E49235A" ns2:textId="77777777" ns0:rsidR="00257278" ns0:rsidRDefault="00257278" ns0:rsidP="00321C2B">
      <ns0:pPr>
        <ns0:pStyle ns0:val="Headerlower"/>
      </ns0:pPr>
      <ns0:bookmarkStart ns0:id="13" ns0:name="_Toc191828695"/>
      <ns0:r ns0:rsidRPr="00257278">
        <ns0:t xml:space="preserve">3.1 </ns0:t>
      </ns0:r>
      <ns0:r ns0:rsidR="002008D2" ns0:rsidRPr="00562CE5">
        <ns0:t>Руководство пользователя</ns0:t>
      </ns0:r>
      <ns0:bookmarkEnd ns0:id="13"/>
      <ns0:r ns0:rsidR="00562CE5" ns0:rsidRPr="00562CE5">
        <ns0:t xml:space="preserve"> </ns0:t>
      </ns0:r>
    </ns0:p>
    <ns0:p ns2:paraId="66DE0225" ns2:textId="77777777" ns0:rsidR="001D7E08" ns0:rsidRDefault="007C5B02">
      <ns0:pPr>
        <ns0:pStyle ns0:val="ParagraphMain"/>
      </ns0:pPr>
      <ns0:r>
        <ns0:t>Руководство пользователя содержит сведения о назначении программного средства, минимальных системных требованиях, порядке установки и запуска, а также пошаговое иллюстрированное руководство по работе со всеми функциями и экранными форма</ns0:t>
      </ns0:r>
      <ns0:r>
        <ns0:t>ми приложения.</ns0:t>
      </ns0:r>
    </ns0:p>
    <ns0:p ns2:paraId="6E052619" ns2:textId="77777777" ns0:rsidR="00E70A19" ns0:rsidRDefault="00257278" ns0:rsidP="00787692">
      <ns0:pPr>
        <ns0:pStyle ns0:val="Headerlower"/>
      </ns0:pPr>
      <ns0:bookmarkStart ns0:id="14" ns0:name="_Toc191828696"/>
      <ns0:r ns0:rsidRPr="00257278">
        <ns0:t xml:space="preserve">3.2 </ns0:t>
      </ns0:r>
      <ns0:r ns0:rsidR="002008D2" ns0:rsidRPr="00562CE5">
        <ns0:t>Руководство программиста</ns0:t>
      </ns0:r>
      <ns0:bookmarkEnd ns0:id="14"/>
    </ns0:p>
    <ns0:p ns2:paraId="5693730F" ns2:textId="77777777" ns0:rsidR="001D7E08" ns0:rsidRDefault="007C5B02">
      <ns0:pPr>
        <ns0:pStyle ns0:val="ParagraphMain"/>
      </ns0:pPr>
      <ns0:r>
        <ns0:t>Руководство программиста содержит описание архитектуры проекта, назначения модулей и файлов, используемых внешних библиотек и зависимостей, требований к среде сборки, а также пошаговые инструкции по компиляции, р</ns0:t>
      </ns0:r>
      <ns0:r>
        <ns0:t>азвертыванию, отладке и сопровождению программного продукта.</ns0:t>
      </ns0:r>
      <ns0:r>
        <ns0:rPr>
          <ns0:rFonts ns0:cs="Times New Roman"/>
          <ns0:szCs ns0:val="28"/>
        </ns0:rPr>
        <ns0:br ns0:type="page"/>
      </ns0:r>
    </ns0:p>
    <ns0:p ns2:paraId="71B1E887" ns2:textId="77777777" ns0:rsidR="00F77499" ns0:rsidRPr="00F77499" ns0:rsidRDefault="00F77499" ns0:rsidP="005A78D0">
      <ns0:pPr>
        <ns0:pStyle ns0:val="HeaderMain"/>
      </ns0:pPr>
      <ns0:bookmarkStart ns0:id="15" ns0:name="_Toc191828697"/>
      <ns0:r ns0:rsidRPr="00F77499">
        <ns0:lastRenderedPageBreak/>
        <ns0:t>Заключение</ns0:t>
      </ns0:r>
      <ns0:bookmarkEnd ns0:id="15"/>
    </ns0:p>
    <ns0:p ns2:paraId="51327A54" ns2:textId="77777777" ns0:rsidR="001D7E08" ns0:rsidRDefault="007C5B02">
      <ns0:pPr>
        <ns0:pStyle ns0:val="ParagraphMain"/>
      </ns0:pPr>
      <ns0:r>
        <ns0:t>В заключении подводятся итоги выполнения курсового проекта, формулируются основные выводы и достигнутые результаты, оценивается полнота решения поставленных задач и степень достижения</ns0:t>
      </ns0:r>
      <ns0:r>
        <ns0:t xml:space="preserve"> цели, а также намечаются перспективы дальнейшего развития и модернизации программного продукта.</ns0:t>
      </ns0:r>
      <ns0:r>
        <ns0:rPr>
          <ns0:rFonts ns0:cs="Times New Roman"/>
          <ns0:szCs ns0:val="28"/>
        </ns0:rPr>
        <ns0:br ns0:type="page"/>
      </ns0:r>
    </ns0:p>
    <ns0:p ns2:paraId="188BC8F3" ns2:textId="77777777" ns0:rsidR="00257278" ns0:rsidRPr="005A78D0" ns0:rsidRDefault="00257278" ns0:rsidP="005A78D0">
      <ns0:pPr>
        <ns0:pStyle ns0:val="HeaderMain"/>
      </ns0:pPr>
      <ns0:bookmarkStart ns0:id="16" ns0:name="_Toc181874444"/>
      <ns0:bookmarkStart ns0:id="17" ns0:name="_Toc191828698"/>
      <ns0:r ns0:rsidRPr="00257278">
        <ns0:lastRenderedPageBreak/>
        <ns0:t>Список использованных источников</ns0:t>
      </ns0:r>
      <ns0:bookmarkEnd ns0:id="16"/>
      <ns0:bookmarkEnd ns0:id="17"/>
    </ns0:p>
    <ns0:p ns2:paraId="45A8E35A" ns2:textId="77777777" ns0:rsidR="00257278" ns0:rsidRPr="00257278" ns0:rsidRDefault="00787692" ns0:rsidP="00A35DCB">
      <ns0:pPr>
        <ns0:pStyle ns0:val="Listnums"/>
        <ns0:numPr>
          <ns0:ilvl ns0:val="0"/>
          <ns0:numId ns0:val="3"/>
        </ns0:numPr>
      </ns0:pPr>
      <ns0:r>
        <ns0:t>Название</ns0:t>
      </ns0:r>
      <ns0:r ns0:rsidR="00257278" ns0:rsidRPr="00257278">
        <ns0:t xml:space="preserve"> [Электронный ресурс] </ns0:t>
      </ns0:r>
      <ns0:r>
        <ns0:t>–</ns0:t>
      </ns0:r>
      <ns0:r ns0:rsidR="00257278" ns0:rsidRPr="00257278">
        <ns0:t xml:space="preserve"> </ns0:t>
      </ns0:r>
      <ns0:r>
        <ns0:t>ссылка</ns0:t>
      </ns0:r>
      <ns0:r ns0:rsidRPr="00787692">
        <ns0:t xml:space="preserve">, </ns0:t>
      </ns0:r>
      <ns0:r>
        <ns0:t>год (если не явно</ns0:t>
      </ns0:r>
      <ns0:r ns0:rsidR="00D53A4E" ns0:rsidRPr="00D53A4E">
        <ns0:t>,</ns0:t>
      </ns0:r>
      <ns0:r>
        <ns0:t xml:space="preserve"> настоящий)</ns0:t>
      </ns0:r>
      <ns0:r ns0:rsidR="00D53A4E" ns0:rsidRPr="00D53A4E">
        <ns0:t xml:space="preserve"> </ns0:t>
      </ns0:r>
      <ns0:r ns0:rsidR="00D53A4E" ns0:rsidRPr="004F715F">
        <ns0:t xml:space="preserve">(Дата обращения </ns0:t>
      </ns0:r>
      <ns0:r ns0:rsidR="00D53A4E">
        <ns0:rPr>
          <ns0:lang ns0:val="en-US"/>
        </ns0:rPr>
        <ns0:t>xx</ns0:t>
      </ns0:r>
      <ns0:r ns0:rsidR="00D53A4E" ns0:rsidRPr="004F715F">
        <ns0:t>.</ns0:t>
      </ns0:r>
      <ns0:proofErr ns0:type="gramStart"/>
      <ns0:r ns0:rsidR="00D53A4E">
        <ns0:rPr>
          <ns0:lang ns0:val="en-US"/>
        </ns0:rPr>
        <ns0:t>xx</ns0:t>
      </ns0:r>
      <ns0:r ns0:rsidR="00D53A4E" ns0:rsidRPr="004F715F">
        <ns0:t>.</ns0:t>
      </ns0:r>
      <ns0:proofErr ns0:type="spellStart"/>
      <ns0:r ns0:rsidR="00D53A4E">
        <ns0:rPr>
          <ns0:lang ns0:val="en-US"/>
        </ns0:rPr>
        <ns0:t>xxxx</ns0:t>
      </ns0:r>
      <ns0:proofErr ns0:type="spellEnd"/>
      <ns0:proofErr ns0:type="gramEnd"/>
      <ns0:r ns0:rsidR="00D53A4E" ns0:rsidRPr="004F715F">
        <ns0:t>)</ns0:t>
      </ns0:r>
      <ns0:r ns0:rsidR="00D53A4E">
        <ns0:t>.</ns0:t>
      </ns0:r>
    </ns0:p>
    <ns0:p ns2:paraId="7B26BBB3" ns2:textId="77777777" ns0:rsidR="00257278" ns0:rsidRPr="0028177F" ns0:rsidRDefault="00257278" ns0:rsidP="0028177F">
      <ns0:pPr>
        <ns0:pStyle ns0:val="Listnums"/>
      </ns0:pPr>
      <ns0:r ns0:rsidRPr="00787692">
        <ns0:t>«</ns0:t>
      </ns0:r>
      <ns0:r ns0:rsidR="00787692">
        <ns0:t>Название</ns0:t>
      </ns0:r>
      <ns0:r ns0:rsidRPr="00787692">
        <ns0:t xml:space="preserve">» </ns0:t>
      </ns0:r>
      <ns0:r ns0:rsidR="00787692">
        <ns0:t>Автор</ns0:t>
      </ns0:r>
      <ns0:r ns0:rsidRPr="00787692">
        <ns0:t xml:space="preserve">, </ns0:t>
      </ns0:r>
      <ns0:r ns0:rsidR="00787692">
        <ns0:t xml:space="preserve">Автор </ns0:t>
      </ns0:r>
      <ns0:r ns0:rsidRPr="00257278">
        <ns0:t>и</ns0:t>
      </ns0:r>
      <ns0:r ns0:rsidR="00787692">
        <ns0:t xml:space="preserve"> Автор</ns0:t>
      </ns0:r>
      <ns0:r ns0:rsidRPr="00787692">
        <ns0:t xml:space="preserve">, </ns0:t>
      </ns0:r>
      <ns0:r ns0:rsidR="00787692">
        <ns0:t>год издания</ns0:t>
      </ns0:r>
      <ns0:r ns0:rsidR="00D53A4E" ns0:rsidRPr="00D53A4E">
        <ns0:t xml:space="preserve"> </ns0:t>
      </ns0:r>
      <ns0:r ns0:rsidR="00D53A4E" ns0:rsidRPr="004F715F">
        <ns0:t xml:space="preserve">(Дата обращения </ns0:t>
      </ns0:r>
      <ns0:r ns0:rsidR="00D53A4E">
        <ns0:rPr>
          <ns0:lang ns0:val="en-US"/>
        </ns0:rPr>
        <ns0:t>xx</ns0:t>
      </ns0:r>
      <ns0:r ns0:rsidR="00D53A4E" ns0:rsidRPr="004F715F">
        <ns0:t>.</ns0:t>
      </ns0:r>
      <ns0:proofErr ns0:type="gramStart"/>
      <ns0:r ns0:rsidR="00D53A4E">
        <ns0:rPr>
          <ns0:lang ns0:val="en-US"/>
        </ns0:rPr>
        <ns0:t>xx</ns0:t>
      </ns0:r>
      <ns0:r ns0:rsidR="00D53A4E" ns0:rsidRPr="004F715F">
        <ns0:t>.</ns0:t>
      </ns0:r>
      <ns0:proofErr ns0:type="spellStart"/>
      <ns0:r ns0:rsidR="00D53A4E">
        <ns0:rPr>
          <ns0:lang ns0:val="en-US"/>
        </ns0:rPr>
        <ns0:t>xxxx</ns0:t>
      </ns0:r>
      <ns0:proofErr ns0:type="spellEnd"/>
      <ns0:proofErr ns0:type="gramEnd"/>
      <ns0:r ns0:rsidR="00D53A4E" ns0:rsidRPr="004F715F">
        <ns0:t>)</ns0:t>
      </ns0:r>
      <ns0:r ns0:rsidR="00D53A4E">
        <ns0:t>.</ns0:t>
      </ns0:r>
      <ns0:r ns0:rsidRPr="0028177F">
        <ns0:rPr>
          <ns0:rFonts ns0:cs="Times New Roman"/>
          <ns0:bCs/>
          <ns0:szCs ns0:val="28"/>
        </ns0:rPr>
        <ns0:br ns0:type="page"/>
      </ns0:r>
    </ns0:p>
    <ns0:p ns2:paraId="17FBB139" ns2:textId="77777777" ns0:rsidR="00257278" ns0:rsidRPr="00440CC8" ns0:rsidRDefault="00257278" ns0:rsidP="00D62262">
      <ns0:pPr>
        <ns0:pStyle ns0:val="HeaderMain"/>
      </ns0:pPr>
      <ns0:bookmarkStart ns0:id="18" ns0:name="_Toc181874445"/>
      <ns0:bookmarkStart ns0:id="19" ns0:name="_Toc191828699"/>
      <ns0:r ns0:rsidRPr="00257278">
        <ns0:lastRenderedPageBreak/>
        <ns0:t>Приложение</ns0:t>
      </ns0:r>
      <ns0:r ns0:rsidRPr="00440CC8">
        <ns0:t xml:space="preserve"> </ns0:t>
      </ns0:r>
      <ns0:r ns0:rsidRPr="00257278">
        <ns0:t>А</ns0:t>
      </ns0:r>
      <ns0:bookmarkEnd ns0:id="18"/>
      <ns0:bookmarkEnd ns0:id="19"/>
    </ns0:p>
    <ns0:p ns2:paraId="2DCAA077" ns2:textId="77777777" ns0:rsidR="001D7E08" ns0:rsidRDefault="007C5B02">
      <ns0:pPr>
        <ns0:spacing ns0:after="120" ns0:line="360" ns0:lineRule="auto"/>
        <ns0:jc ns0:val="center"/>
        <ns0:rPr>
          <ns0:rFonts ns0:ascii="Times New Roman" ns0:hAnsi="Times New Roman"/>
          <ns0:sz ns0:val="28"/>
          <ns0:szCs ns0:val="28"/>
        </ns0:rPr>
      </ns0:pPr>
      <ns0:r>
        <ns0:rPr>
          <ns0:rFonts ns0:ascii="Times New Roman" ns0:hAnsi="Times New Roman"/>
          <ns0:sz ns0:val="28"/>
          <ns0:szCs ns0:val="28"/>
        </ns0:rPr>
        <ns0:t>(обязательное)</ns0:t>
      </ns0:r>
    </ns0:p>
    <ns0:p ns2:paraId="517AB704" ns2:textId="77777777" ns0:rsidR="001D7E08" ns0:rsidRDefault="007C5B02">
      <ns0:pPr>
        <ns0:spacing ns0:before="120" ns0:after="240" ns0:line="360" ns0:lineRule="auto"/>
        <ns0:jc ns0:val="center"/>
        <ns0:rPr>
          <ns0:rFonts ns0:ascii="Times New Roman" ns0:hAnsi="Times New Roman"/>
          <ns0:b/>
          <ns0:bCs/>
          <ns0:sz ns0:val="28"/>
          <ns0:szCs ns0:val="28"/>
        </ns0:rPr>
      </ns0:pPr>
      <ns0:r>
        <ns0:rPr>
          <ns0:rFonts ns0:ascii="Times New Roman" ns0:hAnsi="Times New Roman"/>
          <ns0:b/>
          <ns0:bCs/>
          <ns0:sz ns0:val="28"/>
          <ns0:szCs ns0:val="28"/>
        </ns0:rPr>
        <ns0:t>Листинг исходного кода программы</ns0:t>
      </ns0:r>
    </ns0:p>
    <ns0:p ns2:paraId="6BCC00B9" ns2:textId="77777777" ns0:rsidR="001D7E08" ns0:rsidRDefault="007C5B02">
      <ns0:pPr>
        <ns0:pStyle ns0:val="ParagraphMain"/>
      </ns0:pPr>
      <ns0:r>
        <ns0:t xml:space="preserve">В данном приложении приводится листинг исходного кода разработанного программного обеспечения. Текст программы оформляется </ns0:t>
      </ns0:r>
      <ns0:r>
        <ns0:t>моноширинным шрифтом (например, Courier New или Consolas, кегль 10–12 пт) с одинарным межстрочным интервалом.</ns0:t>
      </ns0:r>
    </ns0:p>
    <ns0:p ns2:paraId="0C44A51B" ns2:textId="77777777" ns0:rsidR="0028177F" ns0:rsidRDefault="0028177F">
      <ns0:p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hAnsi="Times New Roman" ns0:cs="Times New Roman"/>
          <ns0:sz ns0:val="28"/>
          <ns0:szCs ns0:val="28"/>
        </ns0:rPr>
        <ns0:br ns0:type="page"/>
      </ns0:r>
    </ns0:p>
    <ns0:p ns2:paraId="407EC5DD" ns2:textId="77777777" ns0:rsidR="00951963" ns0:rsidRPr="00C21F8E" ns0:rsidRDefault="0028177F" ns0:rsidP="00C21F8E">
      <ns0:pPr>
        <ns0:pStyle ns0:val="HeaderMain"/>
      </ns0:pPr>
      <ns0:bookmarkStart ns0:id="20" ns0:name="_Toc191828700"/>
      <ns0:r ns0:rsidRPr="00C21F8E">
        <ns0:rPr>
          <ns0:highlight ns0:val="red"/>
        </ns0:rPr>
        <ns0:lastRenderedPageBreak/>
        <ns0:t>Заголовок 1 порядка</ns0:t>
      </ns0:r>
      <ns0:bookmarkEnd ns0:id="20"/>
    </ns0:p>
    <ns0:p ns2:paraId="5A798CF2" ns2:textId="77777777" ns0:rsidR="0028177F" ns0:rsidRDefault="0028177F" ns0:rsidP="0028177F">
      <ns0:pPr>
        <ns0:pStyle ns0:val="Headerlower"/>
      </ns0:pPr>
      <ns0:bookmarkStart ns0:id="21" ns0:name="_Toc191828701"/>
      <ns0:r ns0:rsidRPr="00C21F8E">
        <ns0:t>Заголовок 2 порядка</ns0:t>
      </ns0:r>
      <ns0:bookmarkEnd ns0:id="21"/>
    </ns0:p>
    <ns0:p ns2:paraId="0420FBB5" ns2:textId="77777777" ns0:rsidR="0028177F" ns0:rsidRPr="00017682" ns0:rsidRDefault="0028177F" ns0:rsidP="0028177F">
      <ns0:pPr>
        <ns0:pStyle ns0:val="ParagraphMain"/>
      </ns0:pPr>
      <ns0:r>
        <ns0:t>Основной текст</ns0:t>
      </ns0:r>
      <ns0:r ns0:rsidR="00C21F8E">
        <ns0:t xml:space="preserve"> </ns0:t>
      </ns0:r>
      <ns0:r ns0:rsidR="00C21F8E" ns0:rsidRPr="00017682">
        <ns0:t xml:space="preserve">[1][2] </ns0:t>
      </ns0:r>
      <ns0:r ns0:rsidR="00C21F8E" ns0:rsidRPr="00017682">
        <ns0:rPr>
          <ns0:highlight ns0:val="yellow"/>
        </ns0:rPr>
        <ns0:t xml:space="preserve">(&lt;– </ns0:t>
      </ns0:r>
      <ns0:r ns0:rsidR="00C21F8E" ns0:rsidRPr="00C21F8E">
        <ns0:rPr>
          <ns0:highlight ns0:val="yellow"/>
        </ns0:rPr>
        <ns0:t>упоминание источников</ns0:t>
      </ns0:r>
      <ns0:r ns0:rsidR="00C21F8E" ns0:rsidRPr="00017682">
        <ns0:rPr>
          <ns0:highlight ns0:val="yellow"/>
        </ns0:rPr>
        <ns0:t>)</ns0:t>
      </ns0:r>
    </ns0:p>
    <ns0:p ns2:paraId="0064EF6D" ns2:textId="77777777" ns0:rsidR="0028177F" ns0:rsidRPr="0028177F" ns0:rsidRDefault="0028177F" ns0:rsidP="00440CC8">
      <ns0:pPr>
        <ns0:pStyle ns0:val="Listnums"/>
        <ns0:numPr>
          <ns0:ilvl ns0:val="0"/>
          <ns0:numId ns0:val="5"/>
        </ns0:numPr>
      </ns0:pPr>
      <ns0:r>
        <ns0:t>Нумерованный список</ns0:t>
      </ns0:r>
      <ns0:r ns0:rsidRPr="00440CC8">
        <ns0:rPr>
          <ns0:lang ns0:val="en-US"/>
        </ns0:rPr>
        <ns0:t>.</ns0:t>
      </ns0:r>
    </ns0:p>
    <ns0:p ns2:paraId="3B41E391" ns2:textId="77777777" ns0:rsidR="0028177F" ns0:rsidRPr="0028177F" ns0:rsidRDefault="0028177F" ns0:rsidP="00440CC8">
      <ns0:pPr>
        <ns0:pStyle ns0:val="Listnums"/>
      </ns0:pPr>
      <ns0:r>
        <ns0:t>Нумерованный список</ns0:t>
      </ns0:r>
      <ns0:r>
        <ns0:rPr>
          <ns0:lang ns0:val="en-US"/>
        </ns0:rPr>
        <ns0:t>.</ns0:t>
      </ns0:r>
    </ns0:p>
    <ns0:p ns2:paraId="69C409A4" ns2:textId="77777777" ns0:rsidR="0028177F" ns0:rsidRDefault="0028177F" ns0:rsidP="00440CC8">
      <ns0:pPr>
        <ns0:pStyle ns0:val="Listnums"/>
      </ns0:pPr>
      <ns0:r>
        <ns0:t>Нумерованный список</ns0:t>
      </ns0:r>
      <ns0:r>
        <ns0:rPr>
          <ns0:lang ns0:val="en-US"/>
        </ns0:rPr>
        <ns0:t>.</ns0:t>
      </ns0:r>
    </ns0:p>
    <ns0:p ns2:paraId="20B2CA3F" ns2:textId="77777777" ns0:rsidR="0028177F" ns0:rsidRDefault="0028177F" ns0:rsidP="0028177F">
      <ns0:pPr>
        <ns0:pStyle ns0:val="ListMain"/>
      </ns0:pPr>
      <ns0:r>
        <ns0:t>маркированный список;</ns0:t>
      </ns0:r>
    </ns0:p>
    <ns0:p ns2:paraId="06059B6C" ns2:textId="77777777" ns0:rsidR="0028177F" ns0:rsidRDefault="0028177F" ns0:rsidP="0028177F">
      <ns0:pPr>
        <ns0:pStyle ns0:val="ListMain"/>
      </ns0:pPr>
      <ns0:r>
        <ns0:t>маркированный список;</ns0:t>
      </ns0:r>
    </ns0:p>
    <ns0:p ns2:paraId="20282B1E" ns2:textId="77777777" ns0:rsidR="00C21F8E" ns0:rsidRPr="00C21F8E" ns0:rsidRDefault="0028177F" ns0:rsidP="00C21F8E">
      <ns0:pPr>
        <ns0:pStyle ns0:val="ListMain"/>
      </ns0:pPr>
      <ns0:r>
        <ns0:t>маркированный список</ns0:t>
      </ns0:r>
      <ns0:r>
        <ns0:rPr>
          <ns0:lang ns0:val="en-US"/>
        </ns0:rPr>
        <ns0:t>.</ns0:t>
      </ns0:r>
    </ns0:p>
    <ns0:p ns2:paraId="400AF02C" ns2:textId="77777777" ns0:rsidR="00C21F8E" ns0:rsidRDefault="00C21F8E" ns0:rsidP="00C21F8E">
      <ns0:pPr>
        <ns0:pStyle ns0:val="Listnums"/>
        <ns0:numPr>
          <ns0:ilvl ns0:val="0"/>
          <ns0:numId ns0:val="6"/>
        </ns0:numPr>
      </ns0:pPr>
      <ns0:r>
        <ns0:t>Комбинированный список:</ns0:t>
      </ns0:r>
    </ns0:p>
    <ns0:p ns2:paraId="7EAC8C64" ns2:textId="77777777" ns0:rsidR="00C21F8E" ns0:rsidRDefault="00C21F8E" ns0:rsidP="00C21F8E">
      <ns0:pPr>
        <ns0:pStyle ns0:val="ListMain"/>
      </ns0:pPr>
      <ns0:r>
        <ns0:t>комбинированный список;</ns0:t>
      </ns0:r>
    </ns0:p>
    <ns0:p ns2:paraId="3C92D250" ns2:textId="77777777" ns0:rsidR="00C21F8E" ns0:rsidRPr="0028177F" ns0:rsidRDefault="00C21F8E" ns0:rsidP="00C21F8E">
      <ns0:pPr>
        <ns0:pStyle ns0:val="ListMain"/>
      </ns0:pPr>
      <ns0:r>
        <ns0:t>комбинированный список;</ns0:t>
      </ns0:r>
    </ns0:p>
    <ns0:p ns2:paraId="679B15CF" ns2:textId="77777777" ns0:rsidR="00C21F8E" ns0:rsidRDefault="00C21F8E" ns0:rsidP="00C21F8E">
      <ns0:pPr>
        <ns0:pStyle ns0:val="ListMain"/>
      </ns0:pPr>
      <ns0:r>
        <ns0:t>комбинированный список.</ns0:t>
      </ns0:r>
    </ns0:p>
    <ns0:p ns2:paraId="43A0A2BB" ns2:textId="77777777" ns0:rsidR="00C21F8E" ns0:rsidRDefault="00C21F8E" ns0:rsidP="00C21F8E">
      <ns0:pPr>
        <ns0:pStyle ns0:val="Listnums"/>
        <ns0:numPr>
          <ns0:ilvl ns0:val="0"/>
          <ns0:numId ns0:val="6"/>
        </ns0:numPr>
      </ns0:pPr>
      <ns0:r>
        <ns0:t>Комбинированный список:</ns0:t>
      </ns0:r>
    </ns0:p>
    <ns0:p ns2:paraId="048FB56E" ns2:textId="77777777" ns0:rsidR="00C21F8E" ns0:rsidRDefault="00C21F8E" ns0:rsidP="00C21F8E">
      <ns0:pPr>
        <ns0:pStyle ns0:val="ListMain"/>
      </ns0:pPr>
      <ns0:r>
        <ns0:t>комбинированный список;</ns0:t>
      </ns0:r>
    </ns0:p>
    <ns0:p ns2:paraId="182FFA1B" ns2:textId="77777777" ns0:rsidR="00C21F8E" ns0:rsidRPr="0028177F" ns0:rsidRDefault="00C21F8E" ns0:rsidP="00C21F8E">
      <ns0:pPr>
        <ns0:pStyle ns0:val="ListMain"/>
      </ns0:pPr>
      <ns0:r>
        <ns0:t>комбинированный список;</ns0:t>
      </ns0:r>
    </ns0:p>
    <ns0:p ns2:paraId="039A99AE" ns2:textId="77777777" ns0:rsidR="00C21F8E" ns0:rsidRDefault="00C21F8E" ns0:rsidP="00C21F8E">
      <ns0:pPr>
        <ns0:pStyle ns0:val="ListMain"/>
      </ns0:pPr>
      <ns0:r>
        <ns0:t>комбинированный список.</ns0:t>
      </ns0:r>
    </ns0:p>
    <ns0:p ns2:paraId="5D0660B5" ns2:textId="77777777" ns0:rsidR="00C21F8E" ns0:rsidRPr="00C21F8E" ns0:rsidRDefault="00C21F8E" ns0:rsidP="00C21F8E">
      <ns0:pPr>
        <ns0:pStyle ns0:val="Listnums"/>
        <ns0:numPr>
          <ns0:ilvl ns0:val="0"/>
          <ns0:numId ns0:val="7"/>
        </ns0:numPr>
      </ns0:pPr>
      <ns0:r ns0:rsidRPr="00C21F8E">
        <ns0:t xml:space="preserve">Официальная документация </ns0:t>
      </ns0:r>
      <ns0:r ns0:rsidRPr="00C21F8E">
        <ns0:rPr>
          <ns0:lang ns0:val="en-US"/>
        </ns0:rPr>
        <ns0:t>Android</ns0:t>
      </ns0:r>
      <ns0:r ns0:rsidRPr="00C21F8E">
        <ns0:t xml:space="preserve"> [Электронный ресурс] - </ns0:t>
      </ns0:r>
      <ns0:r ns0:rsidRPr="00C21F8E">
        <ns0:rPr>
          <ns0:lang ns0:val="en-US"/>
        </ns0:rPr>
        <ns0:t>https</ns0:t>
      </ns0:r>
      <ns0:r ns0:rsidRPr="00C21F8E">
        <ns0:t>://</ns0:t>
      </ns0:r>
      <ns0:r ns0:rsidRPr="00C21F8E">
        <ns0:rPr>
          <ns0:lang ns0:val="en-US"/>
        </ns0:rPr>
        <ns0:t>developer</ns0:t>
      </ns0:r>
      <ns0:r ns0:rsidRPr="00C21F8E">
        <ns0:t>.</ns0:t>
      </ns0:r>
      <ns0:r ns0:rsidRPr="00C21F8E">
        <ns0:rPr>
          <ns0:lang ns0:val="en-US"/>
        </ns0:rPr>
        <ns0:t>android</ns0:t>
      </ns0:r>
      <ns0:r ns0:rsidRPr="00C21F8E">
        <ns0:t>.</ns0:t>
      </ns0:r>
      <ns0:r ns0:rsidRPr="00C21F8E">
        <ns0:rPr>
          <ns0:lang ns0:val="en-US"/>
        </ns0:rPr>
        <ns0:t>com</ns0:t>
      </ns0:r>
      <ns0:r ns0:rsidRPr="00C21F8E">
        <ns0:t>/?</ns0:t>
      </ns0:r>
      <ns0:r ns0:rsidRPr="00C21F8E">
        <ns0:rPr>
          <ns0:lang ns0:val="en-US"/>
        </ns0:rPr>
        <ns0:t>hl</ns0:t>
      </ns0:r>
      <ns0:r ns0:rsidRPr="00C21F8E">
        <ns0:t>=</ns0:t>
      </ns0:r>
      <ns0:proofErr ns0:type="spellStart"/>
      <ns0:r ns0:rsidRPr="00C21F8E">
        <ns0:rPr>
          <ns0:lang ns0:val="en-US"/>
        </ns0:rPr>
        <ns0:t>ru</ns0:t>
      </ns0:r>
      <ns0:proofErr ns0:type="spellEnd"/>
      <ns0:r ns0:rsidRPr="00C21F8E">
        <ns0:t xml:space="preserve">, 2025 (Дата обращения 20.01.2025). </ns0:t>
      </ns0:r>
    </ns0:p>
    <ns0:p ns2:paraId="58B8D7F1" ns2:textId="77777777" ns0:rsidR="00C21F8E" ns0:rsidRPr="00C21F8E" ns0:rsidRDefault="00C21F8E" ns0:rsidP="00C21F8E">
      <ns0:pPr>
        <ns0:pStyle ns0:val="Listnums"/>
        <ns0:numPr>
          <ns0:ilvl ns0:val="0"/>
          <ns0:numId ns0:val="7"/>
        </ns0:numPr>
      </ns0:pPr>
      <ns0:r ns0:rsidRPr="00C21F8E">
        <ns0:t>«</ns0:t>
      </ns0:r>
      <ns0:r ns0:rsidRPr="00C21F8E">
        <ns0:rPr>
          <ns0:lang ns0:val="en-US"/>
        </ns0:rPr>
        <ns0:t>Android</ns0:t>
      </ns0:r>
      <ns0:r ns0:rsidRPr="00C21F8E">
        <ns0:t xml:space="preserve"> </ns0:t>
      </ns0:r>
      <ns0:r ns0:rsidRPr="00C21F8E">
        <ns0:rPr>
          <ns0:lang ns0:val="en-US"/>
        </ns0:rPr>
        <ns0:t>Programming</ns0:t>
      </ns0:r>
      <ns0:r ns0:rsidRPr="00C21F8E">
        <ns0:t xml:space="preserve">: </ns0:t>
      </ns0:r>
      <ns0:r ns0:rsidRPr="00C21F8E">
        <ns0:rPr>
          <ns0:lang ns0:val="en-US"/>
        </ns0:rPr>
        <ns0:t>The</ns0:t>
      </ns0:r>
      <ns0:r ns0:rsidRPr="00C21F8E">
        <ns0:t xml:space="preserve"> </ns0:t>
      </ns0:r>
      <ns0:r ns0:rsidRPr="00C21F8E">
        <ns0:rPr>
          <ns0:lang ns0:val="en-US"/>
        </ns0:rPr>
        <ns0:t>Big</ns0:t>
      </ns0:r>
      <ns0:r ns0:rsidRPr="00C21F8E">
        <ns0:t xml:space="preserve"> </ns0:t>
      </ns0:r>
      <ns0:r ns0:rsidRPr="00C21F8E">
        <ns0:rPr>
          <ns0:lang ns0:val="en-US"/>
        </ns0:rPr>
        <ns0:t>Nerd</ns0:t>
      </ns0:r>
      <ns0:r ns0:rsidRPr="00C21F8E">
        <ns0:t xml:space="preserve"> </ns0:t>
      </ns0:r>
      <ns0:r ns0:rsidRPr="00C21F8E">
        <ns0:rPr>
          <ns0:lang ns0:val="en-US"/>
        </ns0:rPr>
        <ns0:t>Ranch</ns0:t>
      </ns0:r>
      <ns0:r ns0:rsidRPr="00C21F8E">
        <ns0:t xml:space="preserve"> </ns0:t>
      </ns0:r>
      <ns0:r ns0:rsidRPr="00C21F8E">
        <ns0:rPr>
          <ns0:lang ns0:val="en-US"/>
        </ns0:rPr>
        <ns0:t>Guide</ns0:t>
      </ns0:r>
      <ns0:r ns0:rsidRPr="00C21F8E">
        <ns0:t xml:space="preserve">» Билл Филипс, Крис Стюарт и Кристин </ns0:t>
      </ns0:r>
      <ns0:proofErr ns0:type="spellStart"/>
      <ns0:r ns0:rsidRPr="00C21F8E">
        <ns0:t>Марсикано</ns0:t>
      </ns0:r>
      <ns0:proofErr ns0:type="spellEnd"/>
      <ns0:r ns0:rsidRPr="00C21F8E">
        <ns0:t>, 2016</ns0:t>
      </ns0:r>
      <ns0:r>
        <ns0:t xml:space="preserve"> </ns0:t>
      </ns0:r>
      <ns0:r ns0:rsidRPr="00C21F8E">
        <ns0:t>(Дата обращения 20.01.2025).</ns0:t>
      </ns0:r>
    </ns0:p>
    <ns0:p ns2:paraId="464130BC" ns2:textId="77777777" ns0:rsidR="0028177F" ns0:rsidRDefault="0028177F" ns0:rsidP="0028177F">
      <ns0:pPr>
        <ns0:pStyle ns0:val="ListMain"/>
        <ns0:numPr>
          <ns0:ilvl ns0:val="0"/>
          <ns0:numId ns0:val="0"/>
        </ns0:numPr>
      </ns0:pPr>
      <ns0:r>
        <ns0:t>Таблица 1 – Название таблицы</ns0:t>
      </ns0:r>
    </ns0:p>
    <ns0:tbl>
      <ns0:tblPr>
        <ns0:tblStyle ns0:val="a3"/>
        <ns0:tblW ns0:w="9918" ns0:type="dxa"/>
        <ns0:tblLook ns0:val="04A0" ns0:firstRow="1" ns0:lastRow="0" ns0:firstColumn="1" ns0:lastColumn="0" ns0:noHBand="0" ns0:noVBand="1"/>
      </ns0:tblPr>
      <ns0:tblGrid>
        <ns0:gridCol ns0:w="1980"/>
        <ns0:gridCol ns0:w="1843"/>
        <ns0:gridCol ns0:w="6095"/>
      </ns0:tblGrid>
      <ns0:tr ns0:rsidR="0028177F" ns2:paraId="04CF46C9" ns2:textId="77777777" ns0:rsidTr="00946189">
        <ns0:tc>
          <ns0:tcPr>
            <ns0:tcW ns0:w="1980" ns0:type="dxa"/>
          </ns0:tcPr>
          <ns0:p ns2:paraId="4DF7839F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Элемент</ns0:t>
            </ns0:r>
          </ns0:p>
        </ns0:tc>
        <ns0:tc>
          <ns0:tcPr>
            <ns0:tcW ns0:w="1843" ns0:type="dxa"/>
          </ns0:tcPr>
          <ns0:p ns2:paraId="2B81571C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Тип</ns0:t>
            </ns0:r>
          </ns0:p>
        </ns0:tc>
        <ns0:tc>
          <ns0:tcPr>
            <ns0:tcW ns0:w="6095" ns0:type="dxa"/>
          </ns0:tcPr>
          <ns0:p ns2:paraId="1BF799AD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Назначение</ns0:t>
            </ns0:r>
          </ns0:p>
        </ns0:tc>
      </ns0:tr>
      <ns0:tr ns0:rsidR="0028177F" ns2:paraId="10374170" ns2:textId="77777777" ns0:rsidTr="00946189">
        <ns0:tc>
          <ns0:tcPr>
            <ns0:tcW ns0:w="1980" ns0:type="dxa"/>
          </ns0:tcPr>
          <ns0:p ns2:paraId="1EDB44B2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Пользователь</ns0:t>
            </ns0:r>
          </ns0:p>
        </ns0:tc>
        <ns0:tc>
          <ns0:tcPr>
            <ns0:tcW ns0:w="1843" ns0:type="dxa"/>
          </ns0:tcPr>
          <ns0:p ns2:paraId="5CE71291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Актор</ns0:t>
            </ns0:r>
          </ns0:p>
        </ns0:tc>
        <ns0:tc>
          <ns0:tcPr>
            <ns0:tcW ns0:w="6095" ns0:type="dxa"/>
          </ns0:tcPr>
          <ns0:p ns2:paraId="27C01D78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Представляет конечного пользователя, который взаимодействует с приложением.</ns0:t>
            </ns0:r>
          </ns0:p>
        </ns0:tc>
      </ns0:tr>
      <ns0:tr ns0:rsidR="0028177F" ns2:paraId="0CC17C85" ns2:textId="77777777" ns0:rsidTr="00946189">
        <ns0:trPr>
          <ns0:trHeight ns0:val="1318"/>
        </ns0:trPr>
        <ns0:tc>
          <ns0:tcPr>
            <ns0:tcW ns0:w="1980" ns0:type="dxa"/>
          </ns0:tcPr>
          <ns0:p ns2:paraId="32D62C0C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Главный экран</ns0:t>
            </ns0:r>
          </ns0:p>
        </ns0:tc>
        <ns0:tc>
          <ns0:tcPr>
            <ns0:tcW ns0:w="1843" ns0:type="dxa"/>
          </ns0:tcPr>
          <ns0:p ns2:paraId="5D649157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Объект</ns0:t>
            </ns0:r>
          </ns0:p>
        </ns0:tc>
        <ns0:tc>
          <ns0:tcPr>
            <ns0:tcW ns0:w="6095" ns0:type="dxa"/>
          </ns0:tcPr>
          <ns0:p ns2:paraId="76288D4B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Основной интерфейс приложения, с которого начинается работа.</ns0:t>
            </ns0:r>
          </ns0:p>
        </ns0:tc>
      </ns0:tr>
    </ns0:tbl>
    <ns0:p ns2:paraId="75D2C0F9" ns2:textId="77777777" ns0:rsidR="0028177F" ns0:rsidRDefault="0028177F" ns0:rsidP="0028177F">
      <ns0:pPr>
        <ns0:pStyle ns0:val="ListMain"/>
        <ns0:numPr>
          <ns0:ilvl ns0:val="0"/>
          <ns0:numId ns0:val="0"/>
        </ns0:numPr>
      </ns0:pPr>
      <ns0:r>
        <ns0:lastRenderedPageBreak/>
        <ns0:t>Продолжение таблицы 1 – Название таблицы</ns0:t>
      </ns0:r>
    </ns0:p>
    <ns0:tbl>
      <ns0:tblPr>
        <ns0:tblStyle ns0:val="a3"/>
        <ns0:tblW ns0:w="9918" ns0:type="dxa"/>
        <ns0:tblLook ns0:val="04A0" ns0:firstRow="1" ns0:lastRow="0" ns0:firstColumn="1" ns0:lastColumn="0" ns0:noHBand="0" ns0:noVBand="1"/>
      </ns0:tblPr>
      <ns0:tblGrid>
        <ns0:gridCol ns0:w="1980"/>
        <ns0:gridCol ns0:w="1843"/>
        <ns0:gridCol ns0:w="6095"/>
      </ns0:tblGrid>
      <ns0:tr ns0:rsidR="0028177F" ns0:rsidRPr="00F40F63" ns2:paraId="398510AC" ns2:textId="77777777" ns0:rsidTr="00946189">
        <ns0:tc>
          <ns0:tcPr>
            <ns0:tcW ns0:w="1980" ns0:type="dxa"/>
          </ns0:tcPr>
          <ns0:p ns2:paraId="3141F550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>
              <ns0:rPr>
                <ns0:szCs ns0:val="28"/>
              </ns0:rPr>
              <ns0:t>Элемент</ns0:t>
            </ns0:r>
          </ns0:p>
        </ns0:tc>
        <ns0:tc>
          <ns0:tcPr>
            <ns0:tcW ns0:w="1843" ns0:type="dxa"/>
          </ns0:tcPr>
          <ns0:p ns2:paraId="4A6CC46B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>
              <ns0:rPr>
                <ns0:szCs ns0:val="28"/>
              </ns0:rPr>
              <ns0:t>Тип</ns0:t>
            </ns0:r>
          </ns0:p>
        </ns0:tc>
        <ns0:tc>
          <ns0:tcPr>
            <ns0:tcW ns0:w="6095" ns0:type="dxa"/>
          </ns0:tcPr>
          <ns0:p ns2:paraId="49B82C37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>
              <ns0:rPr>
                <ns0:szCs ns0:val="28"/>
              </ns0:rPr>
              <ns0:t>Назначение</ns0:t>
            </ns0:r>
          </ns0:p>
        </ns0:tc>
      </ns0:tr>
      <ns0:tr ns0:rsidR="0028177F" ns0:rsidRPr="00F40F63" ns2:paraId="1DCFA5A6" ns2:textId="77777777" ns0:rsidTr="00946189">
        <ns0:tc>
          <ns0:tcPr>
            <ns0:tcW ns0:w="1980" ns0:type="dxa"/>
          </ns0:tcPr>
          <ns0:p ns2:paraId="40DD7665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Раздел обучения</ns0:t>
            </ns0:r>
          </ns0:p>
        </ns0:tc>
        <ns0:tc>
          <ns0:tcPr>
            <ns0:tcW ns0:w="1843" ns0:type="dxa"/>
          </ns0:tcPr>
          <ns0:p ns2:paraId="0B13C75A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Объект</ns0:t>
            </ns0:r>
          </ns0:p>
        </ns0:tc>
        <ns0:tc>
          <ns0:tcPr>
            <ns0:tcW ns0:w="6095" ns0:type="dxa"/>
          </ns0:tcPr>
          <ns0:p ns2:paraId="10D38630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Интерфейс, отвечающий за доступ к учебным материалам и упражнениям.</ns0:t>
            </ns0:r>
          </ns0:p>
        </ns0:tc>
      </ns0:tr>
      <ns0:tr ns0:rsidR="0028177F" ns0:rsidRPr="00F40F63" ns2:paraId="3639B7FD" ns2:textId="77777777" ns0:rsidTr="00946189">
        <ns0:tc>
          <ns0:tcPr>
            <ns0:tcW ns0:w="1980" ns0:type="dxa"/>
          </ns0:tcPr>
          <ns0:p ns2:paraId="42128C59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Теория</ns0:t>
            </ns0:r>
          </ns0:p>
        </ns0:tc>
        <ns0:tc>
          <ns0:tcPr>
            <ns0:tcW ns0:w="1843" ns0:type="dxa"/>
          </ns0:tcPr>
          <ns0:p ns2:paraId="5C9F1144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Объект</ns0:t>
            </ns0:r>
          </ns0:p>
        </ns0:tc>
        <ns0:tc>
          <ns0:tcPr>
            <ns0:tcW ns0:w="6095" ns0:type="dxa"/>
          </ns0:tcPr>
          <ns0:p ns2:paraId="5D663CDC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Раздел с теоретической информацией по азбуке Морзе.</ns0:t>
            </ns0:r>
          </ns0:p>
        </ns0:tc>
      </ns0:tr>
      <ns0:tr ns0:rsidR="0028177F" ns0:rsidRPr="00F40F63" ns2:paraId="059E030D" ns2:textId="77777777" ns0:rsidTr="00946189">
        <ns0:tc>
          <ns0:tcPr>
            <ns0:tcW ns0:w="1980" ns0:type="dxa"/>
          </ns0:tcPr>
          <ns0:p ns2:paraId="5F54263F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Практика</ns0:t>
            </ns0:r>
          </ns0:p>
        </ns0:tc>
        <ns0:tc>
          <ns0:tcPr>
            <ns0:tcW ns0:w="1843" ns0:type="dxa"/>
          </ns0:tcPr>
          <ns0:p ns2:paraId="3A4C27B6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Объект</ns0:t>
            </ns0:r>
          </ns0:p>
        </ns0:tc>
        <ns0:tc>
          <ns0:tcPr>
            <ns0:tcW ns0:w="6095" ns0:type="dxa"/>
          </ns0:tcPr>
          <ns0:p ns2:paraId="169C4F61" ns2:textId="77777777" ns0:rsidR="0028177F" ns0:rsidRPr="00F40F63" ns0:rsidRDefault="0028177F" ns0:rsidP="00946189">
            <ns0:pPr>
              <ns0:pStyle ns0:val="ParagraphMain"/>
              <ns0:ind ns0:firstLine="0"/>
              <ns0:jc ns0:val="left"/>
              <ns0:rPr>
                <ns0:szCs ns0:val="28"/>
              </ns0:rPr>
            </ns0:pPr>
            <ns0:r ns0:rsidRPr="00F40F63">
              <ns0:rPr>
                <ns0:szCs ns0:val="28"/>
              </ns0:rPr>
              <ns0:t>Раздел с интерактивными упражнениями для закрепления материала.</ns0:t>
            </ns0:r>
          </ns0:p>
        </ns0:tc>
      </ns0:tr>
    </ns0:tbl>
    <ns0:p ns2:paraId="19E7AFCA" ns2:textId="77777777" ns0:rsidR="0028177F" ns0:rsidRDefault="00FF3B61" ns0:rsidP="00FF3B61">
      <ns0:pPr>
        <ns0:pStyle ns0:val="Tableatext"/>
      </ns0:pPr>
      <ns0:r>
        <ns0:t>Текст после таблицы выглядит примерно так.</ns0:t>
      </ns0:r>
    </ns0:p>
    <ns0:p ns2:paraId="684F9659" ns2:textId="77777777" ns0:rsidR="00C21F8E" ns0:rsidRDefault="00C21F8E" ns0:rsidP="00C21F8E">
      <ns0:pPr>
        <ns0:pStyle ns0:val="Picturemain"/>
      </ns0:pPr>
      <ns0:r ns0:rsidRPr="0028177F">
        <ns0:rPr>
          <ns0:noProof/>
        </ns0:rPr>
        <ns0:drawing>
          <ns4:inline distT="0" distB="0" distL="0" distR="0" ns5:anchorId="690EB348" ns5:editId="7400C8F7">
            <ns4:extent cx="2409245" cy="2686265"/>
            <ns4:effectExtent l="0" t="0" r="0" b="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ns3:embed="rId12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417584" cy="2695563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inline>
        </ns0:drawing>
      </ns0:r>
    </ns0:p>
    <ns0:p ns2:paraId="5047B67D" ns2:textId="77777777" ns0:rsidR="00C21F8E" ns0:rsidRDefault="00C21F8E" ns0:rsidP="00C21F8E">
      <ns0:pPr>
        <ns0:pStyle ns0:val="Pick-text"/>
      </ns0:pPr>
      <ns0:r>
        <ns0:t>Рисунок 1 – Название рисунка</ns0:t>
      </ns0:r>
    </ns0:p>
    <ns0:p ns2:paraId="6A30B14C" ns2:textId="77777777" ns0:rsidR="00C21F8E" ns0:rsidRPr="00257278" ns0:rsidRDefault="00C21F8E" ns0:rsidP="00FF3B61">
      <ns0:pPr>
        <ns0:pStyle ns0:val="Tableatext"/>
      </ns0:pPr>
    </ns0:p>
    <ns0:sectPr ns0:rsidR="00C21F8E" ns0:rsidRPr="00257278" ns0:rsidSect="0010584D">
      <ns0:headerReference ns0:type="default" ns3:id="rId13"/>
      <ns0:footerReference ns0:type="default" ns3:id="rId14"/>
      <ns0:footerReference ns0:type="first" ns3:id="rId15"/>
      <ns0:pgSz ns0:w="11906" ns0:h="16838"/>
      <ns0:pgMar ns0:top="1134" ns0:right="567" ns0:bottom="1134" ns0:left="1701" ns0:header="720" ns0:footer="720" ns0:gutter="1134"/>
      <ns0:cols ns0:space="708"/>
      <ns0:docGrid ns0:linePitch="381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5E1CE" w14:textId="77777777" w:rsidR="007C5B02" w:rsidRDefault="007C5B02" w:rsidP="0047303E">
      <w:pPr>
        <w:spacing w:after="0" w:line="240" w:lineRule="auto"/>
      </w:pPr>
      <w:r>
        <w:separator/>
      </w:r>
    </w:p>
  </w:endnote>
  <w:endnote w:type="continuationSeparator" w:id="0">
    <w:p w14:paraId="5633BBE6" w14:textId="77777777" w:rsidR="007C5B02" w:rsidRDefault="007C5B02" w:rsidP="00473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footer3.xml><?xml version="1.0" encoding="utf-8"?>
<w:ftr xmlns:w="http://schemas.openxmlformats.org/wordprocessingml/2006/main">
  <w:p>
    <w:pPr>
      <w:pStyle w:val="Footer"/>
    </w:pPr>
  </w:p>
</w:ftr>
</file>

<file path=word/footer4.xml><?xml version="1.0" encoding="utf-8"?>
<w:ftr xmlns:w="http://schemas.openxmlformats.org/wordprocessingml/2006/main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59472" w14:textId="77777777" w:rsidR="007C5B02" w:rsidRDefault="007C5B02" w:rsidP="0047303E">
      <w:pPr>
        <w:spacing w:after="0" w:line="240" w:lineRule="auto"/>
      </w:pPr>
      <w:r>
        <w:separator/>
      </w:r>
    </w:p>
  </w:footnote>
  <w:footnote w:type="continuationSeparator" w:id="0">
    <w:p w14:paraId="27C2AC03" w14:textId="77777777" w:rsidR="007C5B02" w:rsidRDefault="007C5B02" w:rsidP="00473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header3.xml><?xml version="1.0" encoding="utf-8"?>
<w:hdr xmlns:w="http://schemas.openxmlformats.org/wordprocessingml/2006/main">
  <w:p>
    <w:pPr>
      <w:pStyle w:val="Header"/>
      <w:jc w:val="right"/>
    </w:pPr>
    <w:r>
      <w:rPr>
        <w:rFonts w:ascii="Times New Roman" w:hAnsi="Times New Roman" w:cs="Times New Roman"/>
        <w:sz w:val="24"/>
      </w:rPr>
      <w:fldSimple w:instr="PAG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544F9"/>
    <w:multiLevelType w:val="multilevel"/>
    <w:tmpl w:val="1CC8837E"/>
    <w:lvl w:ilvl="0">
      <w:start w:val="1"/>
      <w:numFmt w:val="decimal"/>
      <w:pStyle w:val="Listnums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9670756"/>
    <w:multiLevelType w:val="multilevel"/>
    <w:tmpl w:val="82348352"/>
    <w:lvl w:ilvl="0">
      <w:start w:val="1"/>
      <w:numFmt w:val="bullet"/>
      <w:pStyle w:val="ListMain"/>
      <w:suff w:val="space"/>
      <w:lvlText w:val=""/>
      <w:lvlJc w:val="left"/>
      <w:pPr>
        <w:ind w:left="0" w:firstLine="708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19"/>
    <w:rsid w:val="00017682"/>
    <w:rsid w:val="00026BF1"/>
    <w:rsid w:val="000622BB"/>
    <w:rsid w:val="00066105"/>
    <w:rsid w:val="00097EA3"/>
    <w:rsid w:val="000C1A97"/>
    <w:rsid w:val="000E3BE8"/>
    <w:rsid w:val="00117661"/>
    <w:rsid w:val="00152A83"/>
    <w:rsid w:val="00185399"/>
    <w:rsid w:val="001A4968"/>
    <w:rsid w:val="001B5477"/>
    <w:rsid w:val="001D3735"/>
    <w:rsid w:val="001D7E08"/>
    <w:rsid w:val="002008D2"/>
    <w:rsid w:val="00203C6F"/>
    <w:rsid w:val="00257068"/>
    <w:rsid w:val="00257278"/>
    <w:rsid w:val="0028177F"/>
    <w:rsid w:val="00290DBE"/>
    <w:rsid w:val="00294731"/>
    <w:rsid w:val="002A4941"/>
    <w:rsid w:val="002E0E95"/>
    <w:rsid w:val="002E19E9"/>
    <w:rsid w:val="002E479D"/>
    <w:rsid w:val="002F1386"/>
    <w:rsid w:val="00321C2B"/>
    <w:rsid w:val="0035628E"/>
    <w:rsid w:val="003563A5"/>
    <w:rsid w:val="00377321"/>
    <w:rsid w:val="003A16FD"/>
    <w:rsid w:val="00415D60"/>
    <w:rsid w:val="004273E5"/>
    <w:rsid w:val="00440CC8"/>
    <w:rsid w:val="004506EB"/>
    <w:rsid w:val="004550E3"/>
    <w:rsid w:val="0047303E"/>
    <w:rsid w:val="004760A7"/>
    <w:rsid w:val="00480906"/>
    <w:rsid w:val="00491236"/>
    <w:rsid w:val="0049742E"/>
    <w:rsid w:val="004A7C38"/>
    <w:rsid w:val="004B6B24"/>
    <w:rsid w:val="004F0E51"/>
    <w:rsid w:val="005172A9"/>
    <w:rsid w:val="0052692E"/>
    <w:rsid w:val="00562CE5"/>
    <w:rsid w:val="0057353F"/>
    <w:rsid w:val="005A4EE8"/>
    <w:rsid w:val="005A78D0"/>
    <w:rsid w:val="005F0B24"/>
    <w:rsid w:val="005F0F50"/>
    <w:rsid w:val="00657E65"/>
    <w:rsid w:val="00696842"/>
    <w:rsid w:val="006C38A2"/>
    <w:rsid w:val="006E4AD8"/>
    <w:rsid w:val="006E72F7"/>
    <w:rsid w:val="007703DD"/>
    <w:rsid w:val="00787692"/>
    <w:rsid w:val="007B0D76"/>
    <w:rsid w:val="007C5B02"/>
    <w:rsid w:val="007E4113"/>
    <w:rsid w:val="007F30C3"/>
    <w:rsid w:val="007F33E4"/>
    <w:rsid w:val="0081784D"/>
    <w:rsid w:val="00824A73"/>
    <w:rsid w:val="008338CA"/>
    <w:rsid w:val="00835A36"/>
    <w:rsid w:val="00852153"/>
    <w:rsid w:val="00853D35"/>
    <w:rsid w:val="008A7826"/>
    <w:rsid w:val="009045FA"/>
    <w:rsid w:val="00906AFE"/>
    <w:rsid w:val="009246F4"/>
    <w:rsid w:val="00943A7B"/>
    <w:rsid w:val="009445DF"/>
    <w:rsid w:val="00946189"/>
    <w:rsid w:val="00951963"/>
    <w:rsid w:val="00997947"/>
    <w:rsid w:val="009C1E82"/>
    <w:rsid w:val="009F4E60"/>
    <w:rsid w:val="009F60C6"/>
    <w:rsid w:val="00A35DCB"/>
    <w:rsid w:val="00A50710"/>
    <w:rsid w:val="00A54AE2"/>
    <w:rsid w:val="00A54DFD"/>
    <w:rsid w:val="00A71A74"/>
    <w:rsid w:val="00A8140D"/>
    <w:rsid w:val="00A93854"/>
    <w:rsid w:val="00A95A72"/>
    <w:rsid w:val="00AF7714"/>
    <w:rsid w:val="00B13CE3"/>
    <w:rsid w:val="00B578DC"/>
    <w:rsid w:val="00B954AA"/>
    <w:rsid w:val="00BC2F09"/>
    <w:rsid w:val="00BC5B19"/>
    <w:rsid w:val="00BF63F9"/>
    <w:rsid w:val="00C17A6C"/>
    <w:rsid w:val="00C21B67"/>
    <w:rsid w:val="00C21F8E"/>
    <w:rsid w:val="00C529E7"/>
    <w:rsid w:val="00C547F4"/>
    <w:rsid w:val="00CA01E5"/>
    <w:rsid w:val="00CB44CC"/>
    <w:rsid w:val="00CC4F56"/>
    <w:rsid w:val="00CE2512"/>
    <w:rsid w:val="00D31513"/>
    <w:rsid w:val="00D53A4E"/>
    <w:rsid w:val="00D62262"/>
    <w:rsid w:val="00D6319F"/>
    <w:rsid w:val="00D675BC"/>
    <w:rsid w:val="00D7623E"/>
    <w:rsid w:val="00DA6B64"/>
    <w:rsid w:val="00DD7BB0"/>
    <w:rsid w:val="00E13BF5"/>
    <w:rsid w:val="00E20BB5"/>
    <w:rsid w:val="00E42BCD"/>
    <w:rsid w:val="00E70A19"/>
    <w:rsid w:val="00EA3056"/>
    <w:rsid w:val="00EB1DB7"/>
    <w:rsid w:val="00EB21F1"/>
    <w:rsid w:val="00EB4983"/>
    <w:rsid w:val="00F16DB0"/>
    <w:rsid w:val="00F40F63"/>
    <w:rsid w:val="00F57D90"/>
    <w:rsid w:val="00F71577"/>
    <w:rsid w:val="00F77499"/>
    <w:rsid w:val="00F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044F94"/>
  <w15:chartTrackingRefBased/>
  <w15:docId w15:val="{09AEFDFC-1127-4B95-A96E-DC62531D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EA3"/>
  </w:style>
  <w:style w:type="paragraph" w:styleId="1">
    <w:name w:val="heading 1"/>
    <w:basedOn w:val="a"/>
    <w:next w:val="a"/>
    <w:link w:val="10"/>
    <w:uiPriority w:val="9"/>
    <w:qFormat/>
    <w:rsid w:val="00097E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21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1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D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278"/>
    <w:pPr>
      <w:keepNext/>
      <w:keepLines/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ck-text">
    <w:name w:val="Pick-text"/>
    <w:basedOn w:val="Picturemain"/>
    <w:link w:val="Pick-text0"/>
    <w:qFormat/>
    <w:rsid w:val="00152A83"/>
    <w:pPr>
      <w:spacing w:after="420"/>
      <w:ind w:firstLine="709"/>
    </w:pPr>
    <w:rPr>
      <w:bCs w:val="0"/>
      <w:noProof/>
      <w:lang w:eastAsia="ru-RU"/>
    </w:rPr>
  </w:style>
  <w:style w:type="character" w:customStyle="1" w:styleId="Pick-text0">
    <w:name w:val="Pick-text Знак"/>
    <w:basedOn w:val="10"/>
    <w:link w:val="Pick-text"/>
    <w:rsid w:val="00152A83"/>
    <w:rPr>
      <w:rFonts w:ascii="Times New Roman" w:eastAsiaTheme="majorEastAsia" w:hAnsi="Times New Roman" w:cstheme="majorBidi"/>
      <w:noProof/>
      <w:color w:val="2F5496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97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erlower">
    <w:name w:val="Header_lower"/>
    <w:basedOn w:val="a"/>
    <w:link w:val="Headerlower0"/>
    <w:qFormat/>
    <w:rsid w:val="00026BF1"/>
    <w:pPr>
      <w:spacing w:after="0" w:line="360" w:lineRule="auto"/>
      <w:ind w:firstLine="709"/>
      <w:jc w:val="both"/>
      <w:outlineLvl w:val="1"/>
    </w:pPr>
    <w:rPr>
      <w:rFonts w:ascii="Times New Roman" w:hAnsi="Times New Roman"/>
      <w:bCs/>
      <w:noProof/>
      <w:sz w:val="28"/>
      <w:lang w:eastAsia="ru-RU"/>
    </w:rPr>
  </w:style>
  <w:style w:type="character" w:customStyle="1" w:styleId="Headerlower0">
    <w:name w:val="Header_lower Знак"/>
    <w:basedOn w:val="a0"/>
    <w:link w:val="Headerlower"/>
    <w:rsid w:val="00026BF1"/>
    <w:rPr>
      <w:rFonts w:ascii="Times New Roman" w:hAnsi="Times New Roman"/>
      <w:bCs/>
      <w:noProof/>
      <w:sz w:val="28"/>
      <w:lang w:eastAsia="ru-RU"/>
    </w:rPr>
  </w:style>
  <w:style w:type="paragraph" w:customStyle="1" w:styleId="HeaderMain">
    <w:name w:val="Header_Main"/>
    <w:basedOn w:val="1"/>
    <w:link w:val="HeaderMain0"/>
    <w:qFormat/>
    <w:rsid w:val="00C21F8E"/>
    <w:pPr>
      <w:spacing w:before="480" w:after="480" w:line="360" w:lineRule="auto"/>
      <w:jc w:val="center"/>
    </w:pPr>
    <w:rPr>
      <w:rFonts w:ascii="Times New Roman" w:hAnsi="Times New Roman"/>
      <w:bCs/>
      <w:noProof/>
      <w:color w:val="000000" w:themeColor="text1"/>
      <w:lang w:eastAsia="ru-RU"/>
    </w:rPr>
  </w:style>
  <w:style w:type="character" w:customStyle="1" w:styleId="HeaderMain0">
    <w:name w:val="Header_Main Знак"/>
    <w:basedOn w:val="10"/>
    <w:link w:val="HeaderMain"/>
    <w:rsid w:val="00C21F8E"/>
    <w:rPr>
      <w:rFonts w:ascii="Times New Roman" w:eastAsiaTheme="majorEastAsia" w:hAnsi="Times New Roman" w:cstheme="majorBidi"/>
      <w:bCs/>
      <w:noProof/>
      <w:color w:val="000000" w:themeColor="text1"/>
      <w:sz w:val="32"/>
      <w:szCs w:val="32"/>
      <w:lang w:eastAsia="ru-RU"/>
    </w:rPr>
  </w:style>
  <w:style w:type="paragraph" w:customStyle="1" w:styleId="ListMain">
    <w:name w:val="List_Main"/>
    <w:basedOn w:val="a"/>
    <w:link w:val="ListMain0"/>
    <w:qFormat/>
    <w:rsid w:val="005F0F50"/>
    <w:pPr>
      <w:numPr>
        <w:numId w:val="2"/>
      </w:numPr>
      <w:spacing w:after="0" w:line="360" w:lineRule="auto"/>
      <w:jc w:val="both"/>
    </w:pPr>
    <w:rPr>
      <w:rFonts w:ascii="Times New Roman" w:hAnsi="Times New Roman"/>
      <w:bCs/>
      <w:sz w:val="28"/>
    </w:rPr>
  </w:style>
  <w:style w:type="character" w:customStyle="1" w:styleId="ListMain0">
    <w:name w:val="List_Main Знак"/>
    <w:basedOn w:val="a0"/>
    <w:link w:val="ListMain"/>
    <w:rsid w:val="005F0F50"/>
    <w:rPr>
      <w:rFonts w:ascii="Times New Roman" w:hAnsi="Times New Roman"/>
      <w:bCs/>
      <w:sz w:val="28"/>
    </w:rPr>
  </w:style>
  <w:style w:type="paragraph" w:customStyle="1" w:styleId="Listnums">
    <w:name w:val="List_nums"/>
    <w:basedOn w:val="a"/>
    <w:link w:val="Listnums0"/>
    <w:qFormat/>
    <w:rsid w:val="005F0F50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Listnums0">
    <w:name w:val="List_nums Знак"/>
    <w:basedOn w:val="a0"/>
    <w:link w:val="Listnums"/>
    <w:rsid w:val="005F0F50"/>
    <w:rPr>
      <w:rFonts w:ascii="Times New Roman" w:hAnsi="Times New Roman"/>
      <w:sz w:val="28"/>
    </w:rPr>
  </w:style>
  <w:style w:type="paragraph" w:customStyle="1" w:styleId="ParagraphMain">
    <w:name w:val="Paragraph_Main"/>
    <w:basedOn w:val="a"/>
    <w:link w:val="ParagraphMain0"/>
    <w:qFormat/>
    <w:rsid w:val="005F0F5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ParagraphMain0">
    <w:name w:val="Paragraph_Main Знак"/>
    <w:basedOn w:val="a0"/>
    <w:link w:val="ParagraphMain"/>
    <w:rsid w:val="005F0F50"/>
    <w:rPr>
      <w:rFonts w:ascii="Times New Roman" w:hAnsi="Times New Roman"/>
      <w:sz w:val="28"/>
    </w:rPr>
  </w:style>
  <w:style w:type="paragraph" w:customStyle="1" w:styleId="Picturemain">
    <w:name w:val="Picture_main"/>
    <w:basedOn w:val="a"/>
    <w:link w:val="Picturemain0"/>
    <w:qFormat/>
    <w:rsid w:val="005F0F50"/>
    <w:pPr>
      <w:spacing w:line="360" w:lineRule="auto"/>
      <w:ind w:firstLine="708"/>
      <w:jc w:val="center"/>
    </w:pPr>
    <w:rPr>
      <w:rFonts w:ascii="Times New Roman" w:hAnsi="Times New Roman"/>
      <w:bCs/>
      <w:sz w:val="28"/>
    </w:rPr>
  </w:style>
  <w:style w:type="character" w:customStyle="1" w:styleId="Picturemain0">
    <w:name w:val="Picture_main Знак"/>
    <w:basedOn w:val="a0"/>
    <w:link w:val="Picturemain"/>
    <w:rsid w:val="005F0F50"/>
    <w:rPr>
      <w:rFonts w:ascii="Times New Roman" w:hAnsi="Times New Roman"/>
      <w:bCs/>
      <w:sz w:val="28"/>
    </w:rPr>
  </w:style>
  <w:style w:type="table" w:styleId="a3">
    <w:name w:val="Table Grid"/>
    <w:basedOn w:val="a1"/>
    <w:uiPriority w:val="39"/>
    <w:rsid w:val="001B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3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303E"/>
  </w:style>
  <w:style w:type="paragraph" w:styleId="a6">
    <w:name w:val="footer"/>
    <w:basedOn w:val="a"/>
    <w:link w:val="a7"/>
    <w:uiPriority w:val="99"/>
    <w:unhideWhenUsed/>
    <w:rsid w:val="00473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303E"/>
  </w:style>
  <w:style w:type="character" w:customStyle="1" w:styleId="40">
    <w:name w:val="Заголовок 4 Знак"/>
    <w:basedOn w:val="a0"/>
    <w:link w:val="4"/>
    <w:uiPriority w:val="9"/>
    <w:semiHidden/>
    <w:rsid w:val="00A54D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EB21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B21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Strong"/>
    <w:basedOn w:val="a0"/>
    <w:uiPriority w:val="22"/>
    <w:qFormat/>
    <w:rsid w:val="00EB21F1"/>
    <w:rPr>
      <w:b/>
      <w:bCs/>
    </w:rPr>
  </w:style>
  <w:style w:type="paragraph" w:styleId="a9">
    <w:name w:val="Normal (Web)"/>
    <w:basedOn w:val="a"/>
    <w:uiPriority w:val="99"/>
    <w:unhideWhenUsed/>
    <w:rsid w:val="00AF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E3BE8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257278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customStyle="1" w:styleId="aa">
    <w:name w:val="Чертежный"/>
    <w:rsid w:val="00257278"/>
    <w:pPr>
      <w:spacing w:after="0" w:line="240" w:lineRule="auto"/>
      <w:jc w:val="center"/>
    </w:pPr>
    <w:rPr>
      <w:rFonts w:ascii="ISOCPEUR" w:eastAsia="Times New Roman" w:hAnsi="ISOCPEUR" w:cs="Times New Roman"/>
      <w:i/>
      <w:sz w:val="24"/>
      <w:szCs w:val="20"/>
      <w:lang w:eastAsia="ru-RU"/>
    </w:rPr>
  </w:style>
  <w:style w:type="paragraph" w:styleId="ab">
    <w:name w:val="No Spacing"/>
    <w:link w:val="ac"/>
    <w:uiPriority w:val="1"/>
    <w:rsid w:val="0025727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257278"/>
    <w:rPr>
      <w:color w:val="0000FF"/>
      <w:u w:val="single"/>
    </w:rPr>
  </w:style>
  <w:style w:type="paragraph" w:customStyle="1" w:styleId="11">
    <w:name w:val="Стиль1"/>
    <w:basedOn w:val="a"/>
    <w:rsid w:val="00257278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257278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257278"/>
    <w:pPr>
      <w:spacing w:after="0" w:line="240" w:lineRule="auto"/>
      <w:jc w:val="both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57278"/>
    <w:rPr>
      <w:rFonts w:ascii="Tahoma" w:hAnsi="Tahoma" w:cs="Tahoma"/>
      <w:sz w:val="16"/>
      <w:szCs w:val="16"/>
    </w:rPr>
  </w:style>
  <w:style w:type="paragraph" w:styleId="af0">
    <w:name w:val="List Paragraph"/>
    <w:basedOn w:val="a"/>
    <w:uiPriority w:val="34"/>
    <w:rsid w:val="00257278"/>
    <w:pPr>
      <w:spacing w:after="0"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mw-headline">
    <w:name w:val="mw-headline"/>
    <w:basedOn w:val="a0"/>
    <w:rsid w:val="00257278"/>
  </w:style>
  <w:style w:type="character" w:customStyle="1" w:styleId="mw-editsection">
    <w:name w:val="mw-editsection"/>
    <w:basedOn w:val="a0"/>
    <w:rsid w:val="00257278"/>
  </w:style>
  <w:style w:type="character" w:customStyle="1" w:styleId="mw-editsection-bracket">
    <w:name w:val="mw-editsection-bracket"/>
    <w:basedOn w:val="a0"/>
    <w:rsid w:val="00257278"/>
  </w:style>
  <w:style w:type="character" w:customStyle="1" w:styleId="mw-editsection-divider">
    <w:name w:val="mw-editsection-divider"/>
    <w:basedOn w:val="a0"/>
    <w:rsid w:val="00257278"/>
  </w:style>
  <w:style w:type="character" w:styleId="af1">
    <w:name w:val="Emphasis"/>
    <w:basedOn w:val="a0"/>
    <w:uiPriority w:val="20"/>
    <w:rsid w:val="00257278"/>
    <w:rPr>
      <w:i/>
      <w:iCs/>
    </w:rPr>
  </w:style>
  <w:style w:type="character" w:customStyle="1" w:styleId="keyword">
    <w:name w:val="keyword"/>
    <w:basedOn w:val="a0"/>
    <w:rsid w:val="00257278"/>
  </w:style>
  <w:style w:type="character" w:customStyle="1" w:styleId="ac">
    <w:name w:val="Без интервала Знак"/>
    <w:basedOn w:val="a0"/>
    <w:link w:val="ab"/>
    <w:uiPriority w:val="1"/>
    <w:rsid w:val="00257278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257278"/>
    <w:pPr>
      <w:spacing w:after="100" w:line="360" w:lineRule="auto"/>
      <w:ind w:left="280"/>
      <w:jc w:val="both"/>
    </w:pPr>
    <w:rPr>
      <w:rFonts w:ascii="Times New Roman" w:hAnsi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257278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257278"/>
    <w:pPr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7278"/>
    <w:rPr>
      <w:rFonts w:ascii="Consolas" w:hAnsi="Consolas"/>
      <w:sz w:val="20"/>
      <w:szCs w:val="20"/>
    </w:rPr>
  </w:style>
  <w:style w:type="paragraph" w:customStyle="1" w:styleId="af3">
    <w:name w:val="Обычный текст"/>
    <w:basedOn w:val="ab"/>
    <w:rsid w:val="00257278"/>
    <w:rPr>
      <w:bCs/>
    </w:rPr>
  </w:style>
  <w:style w:type="paragraph" w:customStyle="1" w:styleId="Tableatext">
    <w:name w:val="Table_a_text"/>
    <w:basedOn w:val="ParagraphMain"/>
    <w:link w:val="Tableatext0"/>
    <w:qFormat/>
    <w:rsid w:val="00CE2512"/>
    <w:pPr>
      <w:spacing w:before="420"/>
    </w:pPr>
  </w:style>
  <w:style w:type="character" w:customStyle="1" w:styleId="Tableatext0">
    <w:name w:val="Table_a_text Знак"/>
    <w:basedOn w:val="ParagraphMain0"/>
    <w:link w:val="Tableatext"/>
    <w:rsid w:val="00CE251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rive\Documents\&#1053;&#1072;&#1089;&#1090;&#1088;&#1072;&#1080;&#1074;&#1072;&#1077;&#1084;&#1099;&#1077;%20&#1096;&#1072;&#1073;&#1083;&#1086;&#1085;&#1099;%20Office\&#1050;&#1091;&#1088;&#1089;&#1086;&#1074;&#1072;&#1103;_&#1086;&#1092;&#1086;&#1088;&#1084;&#1083;&#1077;&#1085;&#1080;&#107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DBFED-0174-4968-8EE9-285219113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Курсовая_оформление.dotx</Template>
  <TotalTime>11</TotalTime>
  <Pages>11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Conrive</dc:creator>
  <cp:keywords/>
  <dc:description/>
  <cp:lastModifiedBy>Kartashov</cp:lastModifiedBy>
  <cp:revision>1</cp:revision>
  <dcterms:created xsi:type="dcterms:W3CDTF">2025-03-05T15:03:00Z</dcterms:created>
  <dcterms:modified xsi:type="dcterms:W3CDTF">2026-10-03T07:09:00Z</dcterms:modified>
</cp:coreProperties>
</file>